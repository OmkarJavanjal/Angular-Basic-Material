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14DF" w:rsidRPr="00185AE8" w:rsidRDefault="000414DF" w:rsidP="00E1027C">
      <w:pPr>
        <w:pStyle w:val="SpacerforTitlePageBlock"/>
      </w:pPr>
    </w:p>
    <w:tbl>
      <w:tblPr>
        <w:tblW w:w="6985" w:type="dxa"/>
        <w:tblInd w:w="16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2340"/>
        <w:gridCol w:w="4645"/>
      </w:tblGrid>
      <w:tr w:rsidR="00036923" w:rsidRPr="00185AE8" w:rsidTr="002F032F">
        <w:trPr>
          <w:cantSplit/>
          <w:trHeight w:hRule="exact" w:val="360"/>
        </w:trPr>
        <w:tc>
          <w:tcPr>
            <w:tcW w:w="2340" w:type="dxa"/>
            <w:shd w:val="solid" w:color="C0C0C0" w:fill="auto"/>
            <w:vAlign w:val="center"/>
          </w:tcPr>
          <w:p w:rsidR="00036923" w:rsidRPr="00185AE8" w:rsidRDefault="00036923" w:rsidP="00D678D7">
            <w:pPr>
              <w:pStyle w:val="TitlePageTableHeaderRight"/>
              <w:rPr>
                <w:snapToGrid w:val="0"/>
              </w:rPr>
            </w:pPr>
            <w:r w:rsidRPr="00185AE8">
              <w:rPr>
                <w:snapToGrid w:val="0"/>
              </w:rPr>
              <w:t xml:space="preserve">Project Name </w:t>
            </w:r>
          </w:p>
        </w:tc>
        <w:tc>
          <w:tcPr>
            <w:tcW w:w="4645" w:type="dxa"/>
            <w:vAlign w:val="center"/>
          </w:tcPr>
          <w:p w:rsidR="00036923" w:rsidRPr="00FE0251" w:rsidRDefault="003B07F0" w:rsidP="00D678D7">
            <w:pPr>
              <w:pStyle w:val="TitlePageTableHeaderLeft"/>
            </w:pPr>
            <w:fldSimple w:instr=" DOCPROPERTY  &quot;Project Name&quot;  \* MERGEFORMAT ">
              <w:r w:rsidR="00F24500">
                <w:t>Transactional Forms</w:t>
              </w:r>
            </w:fldSimple>
          </w:p>
        </w:tc>
      </w:tr>
      <w:tr w:rsidR="00727AB8" w:rsidRPr="00185AE8" w:rsidTr="002F032F">
        <w:trPr>
          <w:cantSplit/>
          <w:trHeight w:hRule="exact" w:val="360"/>
        </w:trPr>
        <w:tc>
          <w:tcPr>
            <w:tcW w:w="2340" w:type="dxa"/>
            <w:shd w:val="solid" w:color="C0C0C0" w:fill="auto"/>
            <w:vAlign w:val="center"/>
          </w:tcPr>
          <w:p w:rsidR="00727AB8" w:rsidRDefault="008D3172" w:rsidP="00D678D7">
            <w:pPr>
              <w:pStyle w:val="TitlePageTableHeaderRight"/>
              <w:rPr>
                <w:snapToGrid w:val="0"/>
              </w:rPr>
            </w:pPr>
            <w:r>
              <w:rPr>
                <w:snapToGrid w:val="0"/>
              </w:rPr>
              <w:t>Project Number</w:t>
            </w:r>
          </w:p>
        </w:tc>
        <w:tc>
          <w:tcPr>
            <w:tcW w:w="4645" w:type="dxa"/>
            <w:vAlign w:val="center"/>
          </w:tcPr>
          <w:p w:rsidR="00727AB8" w:rsidRDefault="00940316" w:rsidP="00D678D7">
            <w:pPr>
              <w:pStyle w:val="TitlePageTableHeaderLeft"/>
            </w:pPr>
            <w:fldSimple w:instr=" DOCPROPERTY  &quot;Work Item Number&quot;  \* MERGEFORMAT ">
              <w:r w:rsidR="00526463">
                <w:t>169660</w:t>
              </w:r>
            </w:fldSimple>
          </w:p>
        </w:tc>
      </w:tr>
      <w:tr w:rsidR="00036923" w:rsidRPr="00185AE8" w:rsidTr="002F032F">
        <w:trPr>
          <w:cantSplit/>
          <w:trHeight w:hRule="exact" w:val="360"/>
        </w:trPr>
        <w:tc>
          <w:tcPr>
            <w:tcW w:w="2340" w:type="dxa"/>
            <w:shd w:val="solid" w:color="C0C0C0" w:fill="auto"/>
            <w:vAlign w:val="center"/>
          </w:tcPr>
          <w:p w:rsidR="00036923" w:rsidRPr="00185AE8" w:rsidRDefault="00036923" w:rsidP="00D678D7">
            <w:pPr>
              <w:pStyle w:val="TitlePageTableHeaderRight"/>
              <w:rPr>
                <w:snapToGrid w:val="0"/>
              </w:rPr>
            </w:pPr>
            <w:r w:rsidRPr="00185AE8">
              <w:rPr>
                <w:snapToGrid w:val="0"/>
              </w:rPr>
              <w:t xml:space="preserve">Date / Version </w:t>
            </w:r>
          </w:p>
        </w:tc>
        <w:tc>
          <w:tcPr>
            <w:tcW w:w="4645" w:type="dxa"/>
            <w:vAlign w:val="center"/>
          </w:tcPr>
          <w:p w:rsidR="00036923" w:rsidRPr="00FE0251" w:rsidRDefault="007E0C17" w:rsidP="00FC3F13">
            <w:pPr>
              <w:pStyle w:val="TitlePageTableHeaderLeft"/>
            </w:pPr>
            <w:r>
              <w:fldChar w:fldCharType="begin"/>
            </w:r>
            <w:r>
              <w:instrText xml:space="preserve"> SAVEDATE  \@ "d MMMM yyyy"  \* MERGEFORMAT </w:instrText>
            </w:r>
            <w:r>
              <w:fldChar w:fldCharType="separate"/>
            </w:r>
            <w:r w:rsidR="003E1314">
              <w:rPr>
                <w:noProof/>
              </w:rPr>
              <w:t>6 September 2018</w:t>
            </w:r>
            <w:r>
              <w:fldChar w:fldCharType="end"/>
            </w:r>
            <w:r>
              <w:t xml:space="preserve">, version </w:t>
            </w:r>
            <w:r w:rsidR="00FC3F13">
              <w:t>DRAFT</w:t>
            </w:r>
            <w:bookmarkStart w:id="0" w:name="_GoBack"/>
            <w:bookmarkEnd w:id="0"/>
          </w:p>
        </w:tc>
      </w:tr>
      <w:tr w:rsidR="00036923" w:rsidRPr="00185AE8" w:rsidTr="002F032F">
        <w:trPr>
          <w:cantSplit/>
          <w:trHeight w:hRule="exact" w:val="360"/>
        </w:trPr>
        <w:tc>
          <w:tcPr>
            <w:tcW w:w="2340" w:type="dxa"/>
            <w:shd w:val="solid" w:color="C0C0C0" w:fill="auto"/>
            <w:vAlign w:val="center"/>
          </w:tcPr>
          <w:p w:rsidR="00036923" w:rsidRPr="00185AE8" w:rsidRDefault="001C699F" w:rsidP="00D678D7">
            <w:pPr>
              <w:pStyle w:val="TitlePageTableHeaderRight"/>
              <w:rPr>
                <w:snapToGrid w:val="0"/>
              </w:rPr>
            </w:pPr>
            <w:r>
              <w:rPr>
                <w:snapToGrid w:val="0"/>
              </w:rPr>
              <w:t>Analyst</w:t>
            </w:r>
            <w:r w:rsidR="00036923" w:rsidRPr="00185AE8">
              <w:rPr>
                <w:snapToGrid w:val="0"/>
              </w:rPr>
              <w:t xml:space="preserve"> </w:t>
            </w:r>
          </w:p>
        </w:tc>
        <w:tc>
          <w:tcPr>
            <w:tcW w:w="4645" w:type="dxa"/>
            <w:vAlign w:val="center"/>
          </w:tcPr>
          <w:p w:rsidR="00036923" w:rsidRPr="00FE0251" w:rsidRDefault="00940316" w:rsidP="00D678D7">
            <w:pPr>
              <w:pStyle w:val="TitlePageTableHeaderLeft"/>
            </w:pPr>
            <w:fldSimple w:instr=" DOCPROPERTY  &quot;Project Leader&quot;  \* MERGEFORMAT ">
              <w:r w:rsidR="00526463">
                <w:t>Janette Hicks</w:t>
              </w:r>
            </w:fldSimple>
          </w:p>
        </w:tc>
      </w:tr>
      <w:tr w:rsidR="00036923" w:rsidRPr="00185AE8" w:rsidTr="002F032F">
        <w:trPr>
          <w:cantSplit/>
          <w:trHeight w:hRule="exact" w:val="360"/>
        </w:trPr>
        <w:tc>
          <w:tcPr>
            <w:tcW w:w="2340" w:type="dxa"/>
            <w:shd w:val="solid" w:color="C0C0C0" w:fill="auto"/>
            <w:vAlign w:val="center"/>
          </w:tcPr>
          <w:p w:rsidR="00036923" w:rsidRPr="00185AE8" w:rsidRDefault="00036923" w:rsidP="00D678D7">
            <w:pPr>
              <w:pStyle w:val="TitlePageTableHeaderRight"/>
              <w:rPr>
                <w:snapToGrid w:val="0"/>
              </w:rPr>
            </w:pPr>
            <w:r w:rsidRPr="00185AE8">
              <w:rPr>
                <w:snapToGrid w:val="0"/>
              </w:rPr>
              <w:t xml:space="preserve">Project Owner </w:t>
            </w:r>
          </w:p>
        </w:tc>
        <w:tc>
          <w:tcPr>
            <w:tcW w:w="4645" w:type="dxa"/>
            <w:vAlign w:val="center"/>
          </w:tcPr>
          <w:p w:rsidR="00036923" w:rsidRPr="00FE0251" w:rsidRDefault="00940316" w:rsidP="00D678D7">
            <w:pPr>
              <w:pStyle w:val="TitlePageTableHeaderLeft"/>
            </w:pPr>
            <w:fldSimple w:instr=" DOCPROPERTY  &quot;Project Owner&quot;  \* MERGEFORMAT ">
              <w:r w:rsidR="00887126">
                <w:t>Project Owner Name</w:t>
              </w:r>
            </w:fldSimple>
          </w:p>
        </w:tc>
      </w:tr>
      <w:tr w:rsidR="00036923" w:rsidRPr="00185AE8" w:rsidTr="002F032F">
        <w:trPr>
          <w:cantSplit/>
          <w:trHeight w:hRule="exact" w:val="360"/>
        </w:trPr>
        <w:tc>
          <w:tcPr>
            <w:tcW w:w="2340" w:type="dxa"/>
            <w:shd w:val="solid" w:color="C0C0C0" w:fill="auto"/>
            <w:vAlign w:val="center"/>
          </w:tcPr>
          <w:p w:rsidR="00036923" w:rsidRPr="00185AE8" w:rsidRDefault="00036923" w:rsidP="00D678D7">
            <w:pPr>
              <w:pStyle w:val="TitlePageTableHeaderRight"/>
              <w:rPr>
                <w:snapToGrid w:val="0"/>
              </w:rPr>
            </w:pPr>
            <w:r w:rsidRPr="00185AE8">
              <w:rPr>
                <w:snapToGrid w:val="0"/>
              </w:rPr>
              <w:t xml:space="preserve">Sponsoring Entity </w:t>
            </w:r>
          </w:p>
        </w:tc>
        <w:tc>
          <w:tcPr>
            <w:tcW w:w="4645" w:type="dxa"/>
            <w:vAlign w:val="center"/>
          </w:tcPr>
          <w:p w:rsidR="00036923" w:rsidRPr="00FE0251" w:rsidRDefault="00940316" w:rsidP="00D678D7">
            <w:pPr>
              <w:pStyle w:val="TitlePageTableHeaderLeft"/>
            </w:pPr>
            <w:fldSimple w:instr=" DOCPROPERTY  &quot;Project Sponsor&quot;  \* MERGEFORMAT ">
              <w:r w:rsidR="00887126">
                <w:t>Project Owner Department/LOB</w:t>
              </w:r>
            </w:fldSimple>
          </w:p>
        </w:tc>
      </w:tr>
    </w:tbl>
    <w:p w:rsidR="00A52A3D" w:rsidRDefault="00A52A3D" w:rsidP="007E071B">
      <w:pPr>
        <w:pStyle w:val="BaseParagraph"/>
      </w:pPr>
    </w:p>
    <w:p w:rsidR="005D244A" w:rsidRDefault="005D244A" w:rsidP="00701BA1">
      <w:pPr>
        <w:pStyle w:val="BaseParagraph"/>
      </w:pPr>
    </w:p>
    <w:p w:rsidR="005D244A" w:rsidRDefault="005D244A" w:rsidP="00701BA1">
      <w:pPr>
        <w:pStyle w:val="BaseParagraph"/>
        <w:sectPr w:rsidR="005D244A" w:rsidSect="00560FE4">
          <w:headerReference w:type="default" r:id="rId11"/>
          <w:footerReference w:type="default" r:id="rId12"/>
          <w:headerReference w:type="first" r:id="rId13"/>
          <w:footerReference w:type="first" r:id="rId14"/>
          <w:pgSz w:w="12240" w:h="15840" w:code="1"/>
          <w:pgMar w:top="1080" w:right="1080" w:bottom="1080" w:left="1080" w:header="432" w:footer="432" w:gutter="0"/>
          <w:cols w:space="720"/>
          <w:titlePg/>
          <w:docGrid w:linePitch="299"/>
        </w:sectPr>
      </w:pPr>
    </w:p>
    <w:p w:rsidR="000414DF" w:rsidRPr="00185AE8" w:rsidRDefault="000414DF" w:rsidP="00E1027C">
      <w:pPr>
        <w:pStyle w:val="BigHeader"/>
      </w:pPr>
      <w:r w:rsidRPr="00185AE8">
        <w:lastRenderedPageBreak/>
        <w:t>Description of Requested Project</w:t>
      </w:r>
    </w:p>
    <w:p w:rsidR="003E1314" w:rsidRDefault="002F032F" w:rsidP="005554C3">
      <w:pPr>
        <w:pStyle w:val="BaseParagraph"/>
        <w:spacing w:before="360" w:after="120"/>
      </w:pPr>
      <w:r>
        <w:t>This project implements an updated design for the</w:t>
      </w:r>
      <w:r w:rsidR="00F424B5">
        <w:t xml:space="preserve"> multi-step</w:t>
      </w:r>
      <w:r>
        <w:t xml:space="preserve"> transactional forms presented on</w:t>
      </w:r>
      <w:r w:rsidR="003E1314">
        <w:t xml:space="preserve"> the website and the mobile app</w:t>
      </w:r>
      <w:r w:rsidR="005554C3">
        <w:t>.</w:t>
      </w:r>
      <w:r w:rsidR="005554C3">
        <w:br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06492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157FD" w:rsidRDefault="003157FD" w:rsidP="00BC4542">
          <w:pPr>
            <w:pStyle w:val="TOCHeading"/>
            <w:ind w:right="270"/>
          </w:pPr>
          <w:r>
            <w:t>Contents</w:t>
          </w:r>
        </w:p>
        <w:p w:rsidR="00EF22CA" w:rsidRPr="00EF22CA" w:rsidRDefault="003157FD" w:rsidP="00EF22CA">
          <w:pPr>
            <w:pStyle w:val="TOC1"/>
            <w:tabs>
              <w:tab w:val="left" w:pos="270"/>
              <w:tab w:val="right" w:leader="dot" w:pos="10070"/>
            </w:tabs>
            <w:rPr>
              <w:rFonts w:asciiTheme="minorHAnsi" w:hAnsiTheme="minorHAnsi" w:cstheme="minorBidi"/>
              <w:b/>
              <w:noProof/>
              <w:sz w:val="22"/>
              <w:szCs w:val="22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3998443" w:history="1">
            <w:r w:rsidR="00EF22CA" w:rsidRPr="00EF22CA">
              <w:rPr>
                <w:rStyle w:val="Hyperlink"/>
                <w:b/>
                <w:noProof/>
              </w:rPr>
              <w:t>1</w:t>
            </w:r>
            <w:r w:rsidR="00EF22CA" w:rsidRPr="00EF22CA">
              <w:rPr>
                <w:rFonts w:asciiTheme="minorHAnsi" w:hAnsiTheme="minorHAnsi" w:cstheme="minorBidi"/>
                <w:b/>
                <w:noProof/>
                <w:sz w:val="22"/>
                <w:szCs w:val="22"/>
              </w:rPr>
              <w:tab/>
            </w:r>
            <w:r w:rsidR="00EF22CA" w:rsidRPr="00EF22CA">
              <w:rPr>
                <w:rStyle w:val="Hyperlink"/>
                <w:b/>
                <w:noProof/>
              </w:rPr>
              <w:t>Project Information</w:t>
            </w:r>
            <w:r w:rsidR="00EF22CA" w:rsidRPr="00EF22CA">
              <w:rPr>
                <w:b/>
                <w:noProof/>
                <w:webHidden/>
              </w:rPr>
              <w:tab/>
            </w:r>
            <w:r w:rsidR="00EF22CA" w:rsidRPr="00EF22CA">
              <w:rPr>
                <w:b/>
                <w:noProof/>
                <w:webHidden/>
              </w:rPr>
              <w:fldChar w:fldCharType="begin"/>
            </w:r>
            <w:r w:rsidR="00EF22CA" w:rsidRPr="00EF22CA">
              <w:rPr>
                <w:b/>
                <w:noProof/>
                <w:webHidden/>
              </w:rPr>
              <w:instrText xml:space="preserve"> PAGEREF _Toc523998443 \h </w:instrText>
            </w:r>
            <w:r w:rsidR="00EF22CA" w:rsidRPr="00EF22CA">
              <w:rPr>
                <w:b/>
                <w:noProof/>
                <w:webHidden/>
              </w:rPr>
            </w:r>
            <w:r w:rsidR="00EF22CA" w:rsidRPr="00EF22CA">
              <w:rPr>
                <w:b/>
                <w:noProof/>
                <w:webHidden/>
              </w:rPr>
              <w:fldChar w:fldCharType="separate"/>
            </w:r>
            <w:r w:rsidR="00EF22CA" w:rsidRPr="00EF22CA">
              <w:rPr>
                <w:b/>
                <w:noProof/>
                <w:webHidden/>
              </w:rPr>
              <w:t>3</w:t>
            </w:r>
            <w:r w:rsidR="00EF22CA" w:rsidRPr="00EF22CA">
              <w:rPr>
                <w:b/>
                <w:noProof/>
                <w:webHidden/>
              </w:rPr>
              <w:fldChar w:fldCharType="end"/>
            </w:r>
          </w:hyperlink>
        </w:p>
        <w:p w:rsidR="00EF22CA" w:rsidRDefault="00EF22CA">
          <w:pPr>
            <w:pStyle w:val="TOC2"/>
            <w:tabs>
              <w:tab w:val="left" w:pos="864"/>
              <w:tab w:val="right" w:leader="dot" w:pos="1007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23998444" w:history="1">
            <w:r w:rsidRPr="00004315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004315">
              <w:rPr>
                <w:rStyle w:val="Hyperlink"/>
                <w:noProof/>
              </w:rPr>
              <w:t>Stakeholders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_Toc523998444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2CA" w:rsidRDefault="00EF22CA">
          <w:pPr>
            <w:pStyle w:val="TOC2"/>
            <w:tabs>
              <w:tab w:val="left" w:pos="864"/>
              <w:tab w:val="right" w:leader="dot" w:pos="1007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23998445" w:history="1">
            <w:r w:rsidRPr="00004315">
              <w:rPr>
                <w:rStyle w:val="Hyperlink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004315">
              <w:rPr>
                <w:rStyle w:val="Hyperlink"/>
                <w:noProof/>
                <w:lang w:val="en-GB"/>
              </w:rPr>
              <w:t>Project Affects These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_Toc523998445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2CA" w:rsidRPr="00EF22CA" w:rsidRDefault="00EF22CA" w:rsidP="00EF22CA">
          <w:pPr>
            <w:pStyle w:val="TOC1"/>
            <w:tabs>
              <w:tab w:val="left" w:pos="270"/>
              <w:tab w:val="right" w:leader="dot" w:pos="10070"/>
            </w:tabs>
            <w:rPr>
              <w:rFonts w:asciiTheme="minorHAnsi" w:hAnsiTheme="minorHAnsi" w:cstheme="minorBidi"/>
              <w:b/>
              <w:noProof/>
              <w:sz w:val="22"/>
              <w:szCs w:val="22"/>
            </w:rPr>
          </w:pPr>
          <w:hyperlink w:anchor="_Toc523998446" w:history="1">
            <w:r w:rsidRPr="00EF22CA">
              <w:rPr>
                <w:rStyle w:val="Hyperlink"/>
                <w:b/>
                <w:noProof/>
              </w:rPr>
              <w:t>2</w:t>
            </w:r>
            <w:r w:rsidRPr="00EF22CA">
              <w:rPr>
                <w:rFonts w:asciiTheme="minorHAnsi" w:hAnsiTheme="minorHAnsi" w:cstheme="minorBidi"/>
                <w:b/>
                <w:noProof/>
                <w:sz w:val="22"/>
                <w:szCs w:val="22"/>
              </w:rPr>
              <w:tab/>
            </w:r>
            <w:r w:rsidRPr="00EF22CA">
              <w:rPr>
                <w:rStyle w:val="Hyperlink"/>
                <w:b/>
                <w:noProof/>
              </w:rPr>
              <w:t>Auction Registration Form</w:t>
            </w:r>
            <w:r w:rsidRPr="00EF22CA">
              <w:rPr>
                <w:b/>
                <w:noProof/>
                <w:webHidden/>
              </w:rPr>
              <w:tab/>
            </w:r>
            <w:r w:rsidRPr="00EF22CA">
              <w:rPr>
                <w:b/>
                <w:noProof/>
                <w:webHidden/>
              </w:rPr>
              <w:fldChar w:fldCharType="begin"/>
            </w:r>
            <w:r w:rsidRPr="00EF22CA">
              <w:rPr>
                <w:b/>
                <w:noProof/>
                <w:webHidden/>
              </w:rPr>
              <w:instrText xml:space="preserve"> PAGEREF _Toc523998446 \h </w:instrText>
            </w:r>
            <w:r w:rsidRPr="00EF22CA">
              <w:rPr>
                <w:b/>
                <w:noProof/>
                <w:webHidden/>
              </w:rPr>
            </w:r>
            <w:r w:rsidRPr="00EF22CA">
              <w:rPr>
                <w:b/>
                <w:noProof/>
                <w:webHidden/>
              </w:rPr>
              <w:fldChar w:fldCharType="separate"/>
            </w:r>
            <w:r w:rsidRPr="00EF22CA">
              <w:rPr>
                <w:b/>
                <w:noProof/>
                <w:webHidden/>
              </w:rPr>
              <w:t>4</w:t>
            </w:r>
            <w:r w:rsidRPr="00EF22CA">
              <w:rPr>
                <w:b/>
                <w:noProof/>
                <w:webHidden/>
              </w:rPr>
              <w:fldChar w:fldCharType="end"/>
            </w:r>
          </w:hyperlink>
        </w:p>
        <w:p w:rsidR="00EF22CA" w:rsidRDefault="00EF22CA">
          <w:pPr>
            <w:pStyle w:val="TOC2"/>
            <w:tabs>
              <w:tab w:val="left" w:pos="864"/>
              <w:tab w:val="right" w:leader="dot" w:pos="1007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23998447" w:history="1">
            <w:r w:rsidRPr="00004315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004315">
              <w:rPr>
                <w:rStyle w:val="Hyperlink"/>
                <w:noProof/>
              </w:rPr>
              <w:t>Auction Registration Step 1 - Terms &amp;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_Toc523998447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2CA" w:rsidRDefault="00EF22CA">
          <w:pPr>
            <w:pStyle w:val="TOC2"/>
            <w:tabs>
              <w:tab w:val="left" w:pos="864"/>
              <w:tab w:val="right" w:leader="dot" w:pos="1007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23998448" w:history="1">
            <w:r w:rsidRPr="00004315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004315">
              <w:rPr>
                <w:rStyle w:val="Hyperlink"/>
                <w:noProof/>
              </w:rPr>
              <w:t>Auction Registration Step 2 - Contact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_Toc523998448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2CA" w:rsidRDefault="00EF22CA">
          <w:pPr>
            <w:pStyle w:val="TOC3"/>
            <w:tabs>
              <w:tab w:val="left" w:pos="1440"/>
              <w:tab w:val="right" w:leader="dot" w:pos="1007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23998449" w:history="1">
            <w:r w:rsidRPr="00004315">
              <w:rPr>
                <w:rStyle w:val="Hyperlink"/>
                <w:noProof/>
              </w:rPr>
              <w:t>2.2.1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004315">
              <w:rPr>
                <w:rStyle w:val="Hyperlink"/>
                <w:noProof/>
              </w:rPr>
              <w:t>Use existing phone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_Toc523998449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2CA" w:rsidRDefault="00EF22CA">
          <w:pPr>
            <w:pStyle w:val="TOC3"/>
            <w:tabs>
              <w:tab w:val="left" w:pos="1440"/>
              <w:tab w:val="right" w:leader="dot" w:pos="1007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23998450" w:history="1">
            <w:r w:rsidRPr="00004315">
              <w:rPr>
                <w:rStyle w:val="Hyperlink"/>
                <w:noProof/>
              </w:rPr>
              <w:t>2.2.2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004315">
              <w:rPr>
                <w:rStyle w:val="Hyperlink"/>
                <w:noProof/>
              </w:rPr>
              <w:t>Enter new phone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_Toc523998450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2CA" w:rsidRDefault="00EF22CA">
          <w:pPr>
            <w:pStyle w:val="TOC2"/>
            <w:tabs>
              <w:tab w:val="left" w:pos="864"/>
              <w:tab w:val="right" w:leader="dot" w:pos="1007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23998451" w:history="1">
            <w:r w:rsidRPr="00004315">
              <w:rPr>
                <w:rStyle w:val="Hyperlink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004315">
              <w:rPr>
                <w:rStyle w:val="Hyperlink"/>
                <w:noProof/>
              </w:rPr>
              <w:t>Auction Registration Step 3 – Thank you!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_Toc523998451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2CA" w:rsidRDefault="00EF22CA">
          <w:pPr>
            <w:pStyle w:val="TOC2"/>
            <w:tabs>
              <w:tab w:val="left" w:pos="864"/>
              <w:tab w:val="right" w:leader="dot" w:pos="1007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23998452" w:history="1">
            <w:r w:rsidRPr="00004315">
              <w:rPr>
                <w:rStyle w:val="Hyperlink"/>
                <w:noProof/>
              </w:rPr>
              <w:t>2.4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004315">
              <w:rPr>
                <w:rStyle w:val="Hyperlink"/>
                <w:noProof/>
              </w:rPr>
              <w:t>Auction Registration Mobile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_Toc523998452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2CA" w:rsidRPr="00EF22CA" w:rsidRDefault="00EF22CA" w:rsidP="00EF22CA">
          <w:pPr>
            <w:pStyle w:val="TOC1"/>
            <w:tabs>
              <w:tab w:val="left" w:pos="270"/>
              <w:tab w:val="right" w:leader="dot" w:pos="10070"/>
            </w:tabs>
            <w:rPr>
              <w:rFonts w:asciiTheme="minorHAnsi" w:hAnsiTheme="minorHAnsi" w:cstheme="minorBidi"/>
              <w:b/>
              <w:noProof/>
              <w:sz w:val="22"/>
              <w:szCs w:val="22"/>
            </w:rPr>
          </w:pPr>
          <w:hyperlink w:anchor="_Toc523998453" w:history="1">
            <w:r w:rsidRPr="00EF22CA">
              <w:rPr>
                <w:rStyle w:val="Hyperlink"/>
                <w:b/>
                <w:noProof/>
              </w:rPr>
              <w:t>3</w:t>
            </w:r>
            <w:r w:rsidRPr="00EF22CA">
              <w:rPr>
                <w:rFonts w:asciiTheme="minorHAnsi" w:hAnsiTheme="minorHAnsi" w:cstheme="minorBidi"/>
                <w:b/>
                <w:noProof/>
                <w:sz w:val="22"/>
                <w:szCs w:val="22"/>
              </w:rPr>
              <w:tab/>
            </w:r>
            <w:r w:rsidRPr="00EF22CA">
              <w:rPr>
                <w:rStyle w:val="Hyperlink"/>
                <w:b/>
                <w:noProof/>
              </w:rPr>
              <w:t>Online Offer Form</w:t>
            </w:r>
            <w:r w:rsidRPr="00EF22CA">
              <w:rPr>
                <w:b/>
                <w:noProof/>
                <w:webHidden/>
              </w:rPr>
              <w:tab/>
            </w:r>
            <w:r w:rsidRPr="00EF22CA">
              <w:rPr>
                <w:b/>
                <w:noProof/>
                <w:webHidden/>
              </w:rPr>
              <w:fldChar w:fldCharType="begin"/>
            </w:r>
            <w:r w:rsidRPr="00EF22CA">
              <w:rPr>
                <w:b/>
                <w:noProof/>
                <w:webHidden/>
              </w:rPr>
              <w:instrText xml:space="preserve"> PAGEREF _Toc523998453 \h </w:instrText>
            </w:r>
            <w:r w:rsidRPr="00EF22CA">
              <w:rPr>
                <w:b/>
                <w:noProof/>
                <w:webHidden/>
              </w:rPr>
            </w:r>
            <w:r w:rsidRPr="00EF22CA">
              <w:rPr>
                <w:b/>
                <w:noProof/>
                <w:webHidden/>
              </w:rPr>
              <w:fldChar w:fldCharType="separate"/>
            </w:r>
            <w:r w:rsidRPr="00EF22CA">
              <w:rPr>
                <w:b/>
                <w:noProof/>
                <w:webHidden/>
              </w:rPr>
              <w:t>10</w:t>
            </w:r>
            <w:r w:rsidRPr="00EF22CA">
              <w:rPr>
                <w:b/>
                <w:noProof/>
                <w:webHidden/>
              </w:rPr>
              <w:fldChar w:fldCharType="end"/>
            </w:r>
          </w:hyperlink>
        </w:p>
        <w:p w:rsidR="00EF22CA" w:rsidRDefault="00EF22CA">
          <w:pPr>
            <w:pStyle w:val="TOC2"/>
            <w:tabs>
              <w:tab w:val="left" w:pos="864"/>
              <w:tab w:val="right" w:leader="dot" w:pos="1007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23998454" w:history="1">
            <w:r w:rsidRPr="00004315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004315">
              <w:rPr>
                <w:rStyle w:val="Hyperlink"/>
                <w:noProof/>
              </w:rPr>
              <w:t>Online Offer Step 1 - Make Your Offer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_Toc523998454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2CA" w:rsidRDefault="00EF22CA">
          <w:pPr>
            <w:pStyle w:val="TOC2"/>
            <w:tabs>
              <w:tab w:val="left" w:pos="864"/>
              <w:tab w:val="right" w:leader="dot" w:pos="1007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23998455" w:history="1">
            <w:r w:rsidRPr="00004315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004315">
              <w:rPr>
                <w:rStyle w:val="Hyperlink"/>
                <w:noProof/>
              </w:rPr>
              <w:t>Online Offer Step 2 - Contact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_Toc523998455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2CA" w:rsidRDefault="00EF22CA">
          <w:pPr>
            <w:pStyle w:val="TOC3"/>
            <w:tabs>
              <w:tab w:val="left" w:pos="1440"/>
              <w:tab w:val="right" w:leader="dot" w:pos="1007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23998456" w:history="1">
            <w:r w:rsidRPr="00004315">
              <w:rPr>
                <w:rStyle w:val="Hyperlink"/>
                <w:noProof/>
              </w:rPr>
              <w:t>3.2.1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004315">
              <w:rPr>
                <w:rStyle w:val="Hyperlink"/>
                <w:noProof/>
              </w:rPr>
              <w:t>Use existing phone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_Toc523998456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2CA" w:rsidRDefault="00EF22CA">
          <w:pPr>
            <w:pStyle w:val="TOC3"/>
            <w:tabs>
              <w:tab w:val="left" w:pos="1440"/>
              <w:tab w:val="right" w:leader="dot" w:pos="1007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23998457" w:history="1">
            <w:r w:rsidRPr="00004315">
              <w:rPr>
                <w:rStyle w:val="Hyperlink"/>
                <w:noProof/>
              </w:rPr>
              <w:t>3.2.2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004315">
              <w:rPr>
                <w:rStyle w:val="Hyperlink"/>
                <w:noProof/>
              </w:rPr>
              <w:t>Enter new phone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_Toc523998457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2CA" w:rsidRDefault="00EF22CA">
          <w:pPr>
            <w:pStyle w:val="TOC2"/>
            <w:tabs>
              <w:tab w:val="left" w:pos="864"/>
              <w:tab w:val="right" w:leader="dot" w:pos="1007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23998458" w:history="1">
            <w:r w:rsidRPr="00004315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004315">
              <w:rPr>
                <w:rStyle w:val="Hyperlink"/>
                <w:noProof/>
              </w:rPr>
              <w:t>Online Offer Step 3 - Agent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_Toc523998458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2CA" w:rsidRDefault="00EF22CA">
          <w:pPr>
            <w:pStyle w:val="TOC2"/>
            <w:tabs>
              <w:tab w:val="left" w:pos="864"/>
              <w:tab w:val="right" w:leader="dot" w:pos="1007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23998459" w:history="1">
            <w:r w:rsidRPr="00004315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004315">
              <w:rPr>
                <w:rStyle w:val="Hyperlink"/>
                <w:noProof/>
              </w:rPr>
              <w:t>Online Offer Step 4 - Terms &amp; Conditions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_Toc523998459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2CA" w:rsidRDefault="00EF22CA">
          <w:pPr>
            <w:pStyle w:val="TOC2"/>
            <w:tabs>
              <w:tab w:val="left" w:pos="864"/>
              <w:tab w:val="right" w:leader="dot" w:pos="1007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23998460" w:history="1">
            <w:r w:rsidRPr="00004315">
              <w:rPr>
                <w:rStyle w:val="Hyperlink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004315">
              <w:rPr>
                <w:rStyle w:val="Hyperlink"/>
                <w:noProof/>
              </w:rPr>
              <w:t>Online Offer Step 5 - Thank you!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_Toc523998460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22CA" w:rsidRDefault="00EF22CA">
          <w:pPr>
            <w:pStyle w:val="TOC2"/>
            <w:tabs>
              <w:tab w:val="left" w:pos="864"/>
              <w:tab w:val="right" w:leader="dot" w:pos="1007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523998461" w:history="1">
            <w:r w:rsidRPr="00004315">
              <w:rPr>
                <w:rStyle w:val="Hyperlink"/>
                <w:noProof/>
              </w:rPr>
              <w:t>3.6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004315">
              <w:rPr>
                <w:rStyle w:val="Hyperlink"/>
                <w:noProof/>
              </w:rPr>
              <w:t>Online Offer Mobile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_Toc523998461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57FD" w:rsidRDefault="003157FD" w:rsidP="002F032F">
          <w:pPr>
            <w:ind w:left="360" w:right="270"/>
          </w:pPr>
          <w:r>
            <w:rPr>
              <w:rFonts w:ascii="Calibri" w:eastAsiaTheme="minorEastAsia" w:hAnsi="Calibri" w:cs="Arial"/>
              <w:b/>
              <w:bCs/>
              <w:noProof/>
              <w:sz w:val="24"/>
              <w:szCs w:val="4"/>
            </w:rPr>
            <w:fldChar w:fldCharType="end"/>
          </w:r>
        </w:p>
      </w:sdtContent>
    </w:sdt>
    <w:p w:rsidR="007119CC" w:rsidRDefault="007119CC" w:rsidP="00AB0819">
      <w:pPr>
        <w:pStyle w:val="BaseParagraph"/>
      </w:pPr>
    </w:p>
    <w:p w:rsidR="003157FD" w:rsidRPr="00387634" w:rsidRDefault="003157FD" w:rsidP="00AB0819">
      <w:pPr>
        <w:pStyle w:val="BaseParagraph"/>
        <w:sectPr w:rsidR="003157FD" w:rsidRPr="00387634" w:rsidSect="00560FE4">
          <w:pgSz w:w="12240" w:h="15840" w:code="1"/>
          <w:pgMar w:top="1080" w:right="1080" w:bottom="1080" w:left="1080" w:header="432" w:footer="432" w:gutter="0"/>
          <w:cols w:space="720"/>
          <w:docGrid w:linePitch="299"/>
        </w:sectPr>
      </w:pPr>
    </w:p>
    <w:p w:rsidR="007119CC" w:rsidRPr="00185AE8" w:rsidRDefault="007119CC" w:rsidP="007119CC">
      <w:pPr>
        <w:pStyle w:val="BigHeader"/>
      </w:pPr>
      <w:bookmarkStart w:id="1" w:name="ProjectInfo"/>
      <w:r>
        <w:lastRenderedPageBreak/>
        <w:t>Project Information</w:t>
      </w:r>
    </w:p>
    <w:p w:rsidR="007119CC" w:rsidRDefault="007119CC" w:rsidP="007119CC">
      <w:pPr>
        <w:pStyle w:val="Heading1"/>
      </w:pPr>
      <w:bookmarkStart w:id="2" w:name="_Ref497735097"/>
      <w:bookmarkStart w:id="3" w:name="_Toc523998443"/>
      <w:r>
        <w:t>Project Information</w:t>
      </w:r>
      <w:bookmarkEnd w:id="2"/>
      <w:bookmarkEnd w:id="3"/>
    </w:p>
    <w:p w:rsidR="007119CC" w:rsidRPr="007119CC" w:rsidRDefault="007119CC" w:rsidP="007119CC">
      <w:pPr>
        <w:pStyle w:val="Heading2"/>
      </w:pPr>
      <w:bookmarkStart w:id="4" w:name="_Toc523998444"/>
      <w:r>
        <w:t>Stakeholders</w:t>
      </w:r>
      <w:bookmarkEnd w:id="4"/>
    </w:p>
    <w:tbl>
      <w:tblPr>
        <w:tblW w:w="9810" w:type="dxa"/>
        <w:tblInd w:w="265" w:type="dxa"/>
        <w:tblLayout w:type="fixed"/>
        <w:tblLook w:val="0000" w:firstRow="0" w:lastRow="0" w:firstColumn="0" w:lastColumn="0" w:noHBand="0" w:noVBand="0"/>
      </w:tblPr>
      <w:tblGrid>
        <w:gridCol w:w="2645"/>
        <w:gridCol w:w="3879"/>
        <w:gridCol w:w="3286"/>
      </w:tblGrid>
      <w:tr w:rsidR="00DA3822" w:rsidRPr="00185AE8" w:rsidTr="003E1314">
        <w:trPr>
          <w:trHeight w:val="270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:rsidR="00DA3822" w:rsidRPr="00185AE8" w:rsidRDefault="00DA3822" w:rsidP="00E1027C">
            <w:pPr>
              <w:pStyle w:val="TableHeaderCenter"/>
            </w:pPr>
            <w:r w:rsidRPr="00185AE8">
              <w:t>Manager</w:t>
            </w:r>
          </w:p>
        </w:tc>
        <w:tc>
          <w:tcPr>
            <w:tcW w:w="3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:rsidR="00DA3822" w:rsidRPr="00185AE8" w:rsidRDefault="00B93779" w:rsidP="00E1027C">
            <w:pPr>
              <w:pStyle w:val="TableHeaderCenter"/>
            </w:pPr>
            <w:r>
              <w:t>Department/LOB</w:t>
            </w:r>
          </w:p>
        </w:tc>
        <w:tc>
          <w:tcPr>
            <w:tcW w:w="3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:rsidR="00DA3822" w:rsidRPr="00185AE8" w:rsidRDefault="00DA3822" w:rsidP="00E1027C">
            <w:pPr>
              <w:pStyle w:val="TableHeaderCenter"/>
            </w:pPr>
            <w:r w:rsidRPr="00185AE8">
              <w:t>Approval Requirement</w:t>
            </w:r>
          </w:p>
        </w:tc>
      </w:tr>
      <w:tr w:rsidR="0009194A" w:rsidRPr="00185AE8" w:rsidTr="003E1314">
        <w:trPr>
          <w:trHeight w:val="25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09194A" w:rsidRDefault="00B93779" w:rsidP="00DA3822">
            <w:pPr>
              <w:pStyle w:val="TableCellLeft"/>
            </w:pPr>
            <w:r>
              <w:t>Name</w:t>
            </w:r>
          </w:p>
        </w:tc>
        <w:tc>
          <w:tcPr>
            <w:tcW w:w="3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</w:tcPr>
          <w:p w:rsidR="0009194A" w:rsidRDefault="005702D1" w:rsidP="00DA3822">
            <w:pPr>
              <w:pStyle w:val="TableCellLeft"/>
            </w:pPr>
            <w:r>
              <w:t>Department</w:t>
            </w:r>
          </w:p>
        </w:tc>
        <w:tc>
          <w:tcPr>
            <w:tcW w:w="3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</w:tcPr>
          <w:p w:rsidR="0009194A" w:rsidRPr="009B675D" w:rsidRDefault="0009194A" w:rsidP="00B131E3">
            <w:pPr>
              <w:pStyle w:val="Approval"/>
              <w:rPr>
                <w:lang w:val="en-GB"/>
              </w:rPr>
            </w:pPr>
            <w:r w:rsidRPr="0009194A">
              <w:rPr>
                <w:lang w:val="en-GB"/>
              </w:rPr>
              <w:t>Required</w:t>
            </w:r>
          </w:p>
        </w:tc>
      </w:tr>
      <w:tr w:rsidR="005702D1" w:rsidRPr="00185AE8" w:rsidTr="003E1314">
        <w:trPr>
          <w:trHeight w:val="25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5702D1" w:rsidRDefault="005702D1" w:rsidP="005702D1">
            <w:pPr>
              <w:pStyle w:val="TableCellLeft"/>
            </w:pPr>
            <w:r>
              <w:t>Name</w:t>
            </w:r>
          </w:p>
        </w:tc>
        <w:tc>
          <w:tcPr>
            <w:tcW w:w="3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</w:tcPr>
          <w:p w:rsidR="005702D1" w:rsidRDefault="005702D1" w:rsidP="005702D1">
            <w:pPr>
              <w:pStyle w:val="TableCellLeft"/>
            </w:pPr>
            <w:r>
              <w:t>Department</w:t>
            </w:r>
          </w:p>
        </w:tc>
        <w:tc>
          <w:tcPr>
            <w:tcW w:w="3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</w:tcPr>
          <w:p w:rsidR="005702D1" w:rsidRPr="009B675D" w:rsidRDefault="005702D1" w:rsidP="005702D1">
            <w:pPr>
              <w:pStyle w:val="Acknowledgement"/>
              <w:rPr>
                <w:lang w:val="en-GB"/>
              </w:rPr>
            </w:pPr>
            <w:r>
              <w:rPr>
                <w:lang w:val="en-GB"/>
              </w:rPr>
              <w:t>Acknowledgement</w:t>
            </w:r>
          </w:p>
        </w:tc>
      </w:tr>
      <w:tr w:rsidR="002C034B" w:rsidRPr="00185AE8" w:rsidTr="003E1314">
        <w:trPr>
          <w:trHeight w:val="255"/>
        </w:trPr>
        <w:tc>
          <w:tcPr>
            <w:tcW w:w="26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:rsidR="002C034B" w:rsidRDefault="002C034B" w:rsidP="00DA3822">
            <w:pPr>
              <w:pStyle w:val="TableCellLeft"/>
            </w:pPr>
          </w:p>
        </w:tc>
        <w:tc>
          <w:tcPr>
            <w:tcW w:w="3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</w:tcPr>
          <w:p w:rsidR="002C034B" w:rsidRDefault="002C034B" w:rsidP="00DA3822">
            <w:pPr>
              <w:pStyle w:val="TableCellLeft"/>
            </w:pPr>
          </w:p>
        </w:tc>
        <w:tc>
          <w:tcPr>
            <w:tcW w:w="3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</w:tcPr>
          <w:p w:rsidR="002C034B" w:rsidRPr="009B675D" w:rsidRDefault="002C034B" w:rsidP="00B131E3">
            <w:pPr>
              <w:pStyle w:val="Approval"/>
              <w:rPr>
                <w:lang w:val="en-GB"/>
              </w:rPr>
            </w:pPr>
          </w:p>
        </w:tc>
      </w:tr>
    </w:tbl>
    <w:p w:rsidR="000414DF" w:rsidRDefault="00526097" w:rsidP="007119CC">
      <w:pPr>
        <w:pStyle w:val="Heading2"/>
      </w:pPr>
      <w:bookmarkStart w:id="5" w:name="_Toc523998445"/>
      <w:r w:rsidRPr="00731F36">
        <w:rPr>
          <w:lang w:val="en-GB"/>
        </w:rPr>
        <w:t>Project</w:t>
      </w:r>
      <w:r>
        <w:rPr>
          <w:lang w:val="en-GB"/>
        </w:rPr>
        <w:t xml:space="preserve"> Affects These Applications</w:t>
      </w:r>
      <w:bookmarkEnd w:id="5"/>
    </w:p>
    <w:tbl>
      <w:tblPr>
        <w:tblW w:w="9810" w:type="dxa"/>
        <w:tblInd w:w="262" w:type="dxa"/>
        <w:tblLayout w:type="fixed"/>
        <w:tblCellMar>
          <w:left w:w="30" w:type="dxa"/>
          <w:right w:w="30" w:type="dxa"/>
        </w:tblCellMar>
        <w:tblLook w:val="04A0" w:firstRow="1" w:lastRow="0" w:firstColumn="1" w:lastColumn="0" w:noHBand="0" w:noVBand="1"/>
      </w:tblPr>
      <w:tblGrid>
        <w:gridCol w:w="8452"/>
        <w:gridCol w:w="1358"/>
      </w:tblGrid>
      <w:tr w:rsidR="00324061" w:rsidTr="003E1314">
        <w:trPr>
          <w:trHeight w:val="300"/>
        </w:trPr>
        <w:tc>
          <w:tcPr>
            <w:tcW w:w="84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0C0C0" w:fill="auto"/>
            <w:vAlign w:val="center"/>
          </w:tcPr>
          <w:p w:rsidR="00324061" w:rsidRDefault="00324061" w:rsidP="00850D5A">
            <w:pPr>
              <w:pStyle w:val="TableHeaderCenter"/>
              <w:rPr>
                <w:snapToGrid w:val="0"/>
              </w:rPr>
            </w:pPr>
            <w:r>
              <w:rPr>
                <w:snapToGrid w:val="0"/>
              </w:rPr>
              <w:t>Application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C0C0C0" w:fill="auto"/>
          </w:tcPr>
          <w:p w:rsidR="00324061" w:rsidRDefault="00324061" w:rsidP="00850D5A">
            <w:pPr>
              <w:pStyle w:val="TableHeaderCenter"/>
              <w:rPr>
                <w:snapToGrid w:val="0"/>
              </w:rPr>
            </w:pPr>
            <w:r>
              <w:rPr>
                <w:snapToGrid w:val="0"/>
              </w:rPr>
              <w:t>Affected</w:t>
            </w:r>
          </w:p>
        </w:tc>
      </w:tr>
      <w:tr w:rsidR="00324061" w:rsidTr="003E1314">
        <w:trPr>
          <w:trHeight w:val="345"/>
        </w:trPr>
        <w:tc>
          <w:tcPr>
            <w:tcW w:w="84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324061" w:rsidRPr="007D6476" w:rsidRDefault="00312DB6" w:rsidP="007119CC">
            <w:pPr>
              <w:pStyle w:val="TableHeaderLeft"/>
              <w:rPr>
                <w:lang w:val="en-GB"/>
              </w:rPr>
            </w:pPr>
            <w:proofErr w:type="spellStart"/>
            <w:r>
              <w:rPr>
                <w:lang w:val="en-GB"/>
              </w:rPr>
              <w:t>SalesForce</w:t>
            </w:r>
            <w:proofErr w:type="spellEnd"/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4061" w:rsidRPr="007A0ED3" w:rsidRDefault="00324061" w:rsidP="007119CC">
            <w:pPr>
              <w:pStyle w:val="TableCellCenter"/>
              <w:rPr>
                <w:lang w:val="en-GB"/>
              </w:rPr>
            </w:pPr>
          </w:p>
        </w:tc>
      </w:tr>
      <w:tr w:rsidR="00324061" w:rsidTr="003E1314">
        <w:trPr>
          <w:trHeight w:val="345"/>
        </w:trPr>
        <w:tc>
          <w:tcPr>
            <w:tcW w:w="84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324061" w:rsidRPr="007D6476" w:rsidRDefault="00312DB6" w:rsidP="00AB0819">
            <w:pPr>
              <w:pStyle w:val="TableHeaderLeft"/>
              <w:rPr>
                <w:lang w:val="en-GB"/>
              </w:rPr>
            </w:pPr>
            <w:r>
              <w:rPr>
                <w:lang w:val="en-GB"/>
              </w:rPr>
              <w:t>SL Auction Integration Layer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24061" w:rsidRPr="007A0ED3" w:rsidRDefault="00324061" w:rsidP="00AB0819">
            <w:pPr>
              <w:pStyle w:val="TableCellCenter"/>
              <w:rPr>
                <w:lang w:val="en-GB"/>
              </w:rPr>
            </w:pPr>
          </w:p>
        </w:tc>
      </w:tr>
      <w:tr w:rsidR="00583351" w:rsidTr="003E1314">
        <w:trPr>
          <w:trHeight w:val="345"/>
        </w:trPr>
        <w:tc>
          <w:tcPr>
            <w:tcW w:w="84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583351" w:rsidRDefault="00583351" w:rsidP="00AB0819">
            <w:pPr>
              <w:pStyle w:val="TableHeaderLeft"/>
              <w:rPr>
                <w:lang w:val="en-GB"/>
              </w:rPr>
            </w:pPr>
            <w:r>
              <w:rPr>
                <w:lang w:val="en-GB"/>
              </w:rPr>
              <w:t>WordPress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583351" w:rsidRPr="007A0ED3" w:rsidRDefault="00583351" w:rsidP="00AB0819">
            <w:pPr>
              <w:pStyle w:val="TableCellCenter"/>
              <w:rPr>
                <w:lang w:val="en-GB"/>
              </w:rPr>
            </w:pPr>
          </w:p>
        </w:tc>
      </w:tr>
      <w:tr w:rsidR="00312DB6" w:rsidTr="003E1314">
        <w:trPr>
          <w:trHeight w:val="345"/>
        </w:trPr>
        <w:tc>
          <w:tcPr>
            <w:tcW w:w="84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312DB6" w:rsidRDefault="00312DB6" w:rsidP="00AB0819">
            <w:pPr>
              <w:pStyle w:val="TableHeaderLeft"/>
              <w:rPr>
                <w:lang w:val="en-GB"/>
              </w:rPr>
            </w:pPr>
            <w:r>
              <w:rPr>
                <w:lang w:val="en-GB"/>
              </w:rPr>
              <w:t>SL Auction UI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2DB6" w:rsidRPr="007A0ED3" w:rsidRDefault="00526463" w:rsidP="00AB0819">
            <w:pPr>
              <w:pStyle w:val="TableCellCenter"/>
              <w:rPr>
                <w:lang w:val="en-GB"/>
              </w:rPr>
            </w:pPr>
            <w:r>
              <w:rPr>
                <w:lang w:val="en-GB"/>
              </w:rPr>
              <w:t>X</w:t>
            </w:r>
          </w:p>
        </w:tc>
      </w:tr>
      <w:tr w:rsidR="00312DB6" w:rsidTr="003E1314">
        <w:trPr>
          <w:trHeight w:val="345"/>
        </w:trPr>
        <w:tc>
          <w:tcPr>
            <w:tcW w:w="84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312DB6" w:rsidRDefault="00312DB6" w:rsidP="00AB0819">
            <w:pPr>
              <w:pStyle w:val="TableHeaderLeft"/>
              <w:rPr>
                <w:lang w:val="en-GB"/>
              </w:rPr>
            </w:pPr>
            <w:r>
              <w:rPr>
                <w:lang w:val="en-GB"/>
              </w:rPr>
              <w:t>iOS Mobile App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2DB6" w:rsidRPr="007A0ED3" w:rsidRDefault="00526463" w:rsidP="00AB0819">
            <w:pPr>
              <w:pStyle w:val="TableCellCenter"/>
              <w:rPr>
                <w:lang w:val="en-GB"/>
              </w:rPr>
            </w:pPr>
            <w:r>
              <w:rPr>
                <w:lang w:val="en-GB"/>
              </w:rPr>
              <w:t>X</w:t>
            </w:r>
          </w:p>
        </w:tc>
      </w:tr>
      <w:tr w:rsidR="00312DB6" w:rsidTr="003E1314">
        <w:trPr>
          <w:trHeight w:val="345"/>
        </w:trPr>
        <w:tc>
          <w:tcPr>
            <w:tcW w:w="84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312DB6" w:rsidRDefault="00312DB6" w:rsidP="00AB0819">
            <w:pPr>
              <w:pStyle w:val="TableHeaderLeft"/>
              <w:rPr>
                <w:lang w:val="en-GB"/>
              </w:rPr>
            </w:pPr>
            <w:r>
              <w:rPr>
                <w:lang w:val="en-GB"/>
              </w:rPr>
              <w:t>Android Mobile App</w:t>
            </w:r>
          </w:p>
        </w:tc>
        <w:tc>
          <w:tcPr>
            <w:tcW w:w="13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312DB6" w:rsidRPr="007A0ED3" w:rsidRDefault="00312DB6" w:rsidP="00AB0819">
            <w:pPr>
              <w:pStyle w:val="TableCellCenter"/>
              <w:rPr>
                <w:lang w:val="en-GB"/>
              </w:rPr>
            </w:pPr>
          </w:p>
        </w:tc>
      </w:tr>
    </w:tbl>
    <w:p w:rsidR="00727AB8" w:rsidRDefault="00727AB8" w:rsidP="00591A6A">
      <w:pPr>
        <w:pStyle w:val="BigHeader"/>
        <w:pageBreakBefore/>
        <w:rPr>
          <w:snapToGrid w:val="0"/>
        </w:rPr>
      </w:pPr>
      <w:bookmarkStart w:id="6" w:name="BusinessReqs"/>
      <w:bookmarkEnd w:id="1"/>
      <w:r>
        <w:rPr>
          <w:snapToGrid w:val="0"/>
        </w:rPr>
        <w:lastRenderedPageBreak/>
        <w:t>Requirements</w:t>
      </w:r>
    </w:p>
    <w:p w:rsidR="00727AB8" w:rsidRDefault="00781ACC" w:rsidP="007767D9">
      <w:pPr>
        <w:pStyle w:val="Heading1"/>
      </w:pPr>
      <w:bookmarkStart w:id="7" w:name="_Toc523933959"/>
      <w:bookmarkStart w:id="8" w:name="_Toc523998446"/>
      <w:r>
        <w:t>Auction Registration Form</w:t>
      </w:r>
      <w:bookmarkEnd w:id="7"/>
      <w:bookmarkEnd w:id="8"/>
    </w:p>
    <w:p w:rsidR="00CE2275" w:rsidRDefault="00781ACC" w:rsidP="00781ACC">
      <w:pPr>
        <w:pStyle w:val="Heading2"/>
      </w:pPr>
      <w:bookmarkStart w:id="9" w:name="_Toc523933960"/>
      <w:bookmarkStart w:id="10" w:name="_Toc523998447"/>
      <w:r>
        <w:t xml:space="preserve">Auction Registration Step 1 - </w:t>
      </w:r>
      <w:r w:rsidRPr="00781ACC">
        <w:t>Terms &amp; Conditions</w:t>
      </w:r>
      <w:bookmarkEnd w:id="9"/>
      <w:bookmarkEnd w:id="10"/>
    </w:p>
    <w:p w:rsidR="00E848C5" w:rsidRDefault="00E848C5" w:rsidP="00560FE4">
      <w:pPr>
        <w:pStyle w:val="BaseParagraphIndentforInfo"/>
        <w:ind w:left="360"/>
      </w:pPr>
    </w:p>
    <w:p w:rsidR="00F24500" w:rsidRDefault="00F24500" w:rsidP="008E3F45">
      <w:pPr>
        <w:pStyle w:val="BaseParagraphIndentforInfo"/>
        <w:spacing w:after="360"/>
        <w:ind w:left="274"/>
      </w:pPr>
      <w:r>
        <w:rPr>
          <w:noProof/>
        </w:rPr>
        <w:drawing>
          <wp:inline distT="0" distB="0" distL="0" distR="0" wp14:anchorId="61B8737A" wp14:editId="7C32F392">
            <wp:extent cx="6271500" cy="647681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173" cy="648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F45" w:rsidRDefault="008E3F45" w:rsidP="008E3F45">
      <w:pPr>
        <w:pStyle w:val="BaseParagraphIndentforInfo"/>
        <w:spacing w:after="360"/>
        <w:ind w:left="274"/>
      </w:pPr>
    </w:p>
    <w:p w:rsidR="00F24500" w:rsidRDefault="005554C3" w:rsidP="00652AAA">
      <w:pPr>
        <w:pStyle w:val="BaseParagraphIndentforInfo"/>
        <w:numPr>
          <w:ilvl w:val="0"/>
          <w:numId w:val="29"/>
        </w:numPr>
        <w:spacing w:after="60"/>
        <w:ind w:left="634"/>
        <w:contextualSpacing w:val="0"/>
      </w:pPr>
      <w:r>
        <w:t>Highlight Step 1 in the progress tracker and d</w:t>
      </w:r>
      <w:r w:rsidR="0016568D">
        <w:t>isplay the Terms &amp; Conditions in a scrollable region.</w:t>
      </w:r>
    </w:p>
    <w:p w:rsidR="0016568D" w:rsidRDefault="0016568D" w:rsidP="00652AAA">
      <w:pPr>
        <w:pStyle w:val="BaseParagraphIndentforInfo"/>
        <w:numPr>
          <w:ilvl w:val="0"/>
          <w:numId w:val="29"/>
        </w:numPr>
        <w:spacing w:after="60"/>
        <w:ind w:left="634"/>
        <w:contextualSpacing w:val="0"/>
      </w:pPr>
      <w:r>
        <w:t>Display options to accept [or reject] the T&amp;C; neither option should be pre-selected.</w:t>
      </w:r>
    </w:p>
    <w:p w:rsidR="0016568D" w:rsidRDefault="0016568D" w:rsidP="00652AAA">
      <w:pPr>
        <w:pStyle w:val="BaseParagraphIndentforInfo"/>
        <w:numPr>
          <w:ilvl w:val="0"/>
          <w:numId w:val="29"/>
        </w:numPr>
        <w:spacing w:after="60"/>
        <w:ind w:left="634"/>
        <w:contextualSpacing w:val="0"/>
      </w:pPr>
      <w:r>
        <w:t>Enable the Next button only after the user selects the “I agree” option.</w:t>
      </w:r>
    </w:p>
    <w:p w:rsidR="00F24500" w:rsidRDefault="00F24500" w:rsidP="00560FE4">
      <w:pPr>
        <w:pStyle w:val="BaseParagraphIndentforInfo"/>
        <w:ind w:left="270"/>
      </w:pPr>
    </w:p>
    <w:p w:rsidR="00781ACC" w:rsidRDefault="00781ACC" w:rsidP="00781ACC">
      <w:pPr>
        <w:pStyle w:val="Heading2"/>
      </w:pPr>
      <w:bookmarkStart w:id="11" w:name="_Toc523933961"/>
      <w:bookmarkStart w:id="12" w:name="_Toc523998448"/>
      <w:r w:rsidRPr="00781ACC">
        <w:t>Auction Registration Step 2 - Contact Information</w:t>
      </w:r>
      <w:bookmarkEnd w:id="11"/>
      <w:bookmarkEnd w:id="12"/>
    </w:p>
    <w:p w:rsidR="00781ACC" w:rsidRDefault="00A16778" w:rsidP="00A16778">
      <w:pPr>
        <w:pStyle w:val="Heading3"/>
      </w:pPr>
      <w:bookmarkStart w:id="13" w:name="_Toc523998449"/>
      <w:r w:rsidRPr="00A16778">
        <w:t>Use existing phone number</w:t>
      </w:r>
      <w:bookmarkEnd w:id="13"/>
      <w:r w:rsidR="00A74466">
        <w:br/>
      </w:r>
    </w:p>
    <w:p w:rsidR="00D54AF2" w:rsidRDefault="00C37528" w:rsidP="00560FE4">
      <w:pPr>
        <w:pStyle w:val="BaseParagraphIndentforInfo"/>
        <w:ind w:left="270"/>
      </w:pPr>
      <w:r>
        <w:rPr>
          <w:noProof/>
        </w:rPr>
        <w:drawing>
          <wp:inline distT="0" distB="0" distL="0" distR="0">
            <wp:extent cx="6276975" cy="30670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F45" w:rsidRDefault="008E3F45" w:rsidP="00560FE4">
      <w:pPr>
        <w:pStyle w:val="BaseParagraphIndentforInfo"/>
        <w:ind w:left="270"/>
      </w:pPr>
    </w:p>
    <w:p w:rsidR="005554C3" w:rsidRDefault="005554C3" w:rsidP="00652AAA">
      <w:pPr>
        <w:pStyle w:val="BaseParagraphIndentforInfo"/>
        <w:numPr>
          <w:ilvl w:val="0"/>
          <w:numId w:val="30"/>
        </w:numPr>
        <w:spacing w:after="60"/>
        <w:ind w:left="720"/>
        <w:contextualSpacing w:val="0"/>
      </w:pPr>
      <w:r>
        <w:t>Update the progress tracker; highlight Step 2</w:t>
      </w:r>
      <w:r w:rsidR="00652AAA">
        <w:t>.</w:t>
      </w:r>
      <w:r>
        <w:t xml:space="preserve"> </w:t>
      </w:r>
    </w:p>
    <w:p w:rsidR="00D54AF2" w:rsidRDefault="00611305" w:rsidP="00652AAA">
      <w:pPr>
        <w:pStyle w:val="BaseParagraphIndentforInfo"/>
        <w:numPr>
          <w:ilvl w:val="0"/>
          <w:numId w:val="30"/>
        </w:numPr>
        <w:spacing w:after="60"/>
        <w:ind w:left="720"/>
        <w:contextualSpacing w:val="0"/>
      </w:pPr>
      <w:r>
        <w:t>Prompt the user to confirm or correct contact details.</w:t>
      </w:r>
    </w:p>
    <w:p w:rsidR="00611305" w:rsidRDefault="00611305" w:rsidP="00652AAA">
      <w:pPr>
        <w:pStyle w:val="BaseParagraphIndentforInfo"/>
        <w:numPr>
          <w:ilvl w:val="0"/>
          <w:numId w:val="30"/>
        </w:numPr>
        <w:spacing w:after="60"/>
        <w:ind w:left="720"/>
        <w:contextualSpacing w:val="0"/>
      </w:pPr>
      <w:r>
        <w:t xml:space="preserve">All user profiles will include a first and last name.  </w:t>
      </w:r>
      <w:r w:rsidR="00652AAA">
        <w:t xml:space="preserve">(Currently, users who create their account via the mobile app will not have a phone number.  A future enhancement will require all users to enter a phone number when creating an account for </w:t>
      </w:r>
      <w:proofErr w:type="spellStart"/>
      <w:r w:rsidR="00652AAA">
        <w:t>ServiceLink</w:t>
      </w:r>
      <w:proofErr w:type="spellEnd"/>
      <w:r w:rsidR="00652AAA">
        <w:t xml:space="preserve"> Auction).</w:t>
      </w:r>
    </w:p>
    <w:p w:rsidR="00611305" w:rsidRDefault="00611305" w:rsidP="00652AAA">
      <w:pPr>
        <w:pStyle w:val="BaseParagraphIndentforInfo"/>
        <w:numPr>
          <w:ilvl w:val="0"/>
          <w:numId w:val="30"/>
        </w:numPr>
        <w:spacing w:after="60"/>
        <w:ind w:left="720"/>
        <w:contextualSpacing w:val="0"/>
      </w:pPr>
      <w:r>
        <w:t>When the user’s profile includes a phone number:</w:t>
      </w:r>
    </w:p>
    <w:p w:rsidR="00611305" w:rsidRDefault="00611305" w:rsidP="00652AAA">
      <w:pPr>
        <w:pStyle w:val="BaseParagraphIndentforInfo"/>
        <w:numPr>
          <w:ilvl w:val="1"/>
          <w:numId w:val="30"/>
        </w:numPr>
        <w:spacing w:after="60"/>
        <w:contextualSpacing w:val="0"/>
      </w:pPr>
      <w:r>
        <w:t>Pre-select the option showing the name and phone number.</w:t>
      </w:r>
    </w:p>
    <w:p w:rsidR="0076294F" w:rsidRDefault="0076294F" w:rsidP="0076294F">
      <w:pPr>
        <w:pStyle w:val="BaseParagraphIndentforInfo"/>
        <w:numPr>
          <w:ilvl w:val="1"/>
          <w:numId w:val="30"/>
        </w:numPr>
        <w:spacing w:after="60"/>
        <w:contextualSpacing w:val="0"/>
      </w:pPr>
      <w:r>
        <w:t>Enable the option to complete/correct the contact information displayed (i.e., allow the user to change this information; if this option is selected, see screen on the next page).</w:t>
      </w:r>
    </w:p>
    <w:p w:rsidR="00611305" w:rsidRDefault="00611305" w:rsidP="00652AAA">
      <w:pPr>
        <w:pStyle w:val="BaseParagraphIndentforInfo"/>
        <w:numPr>
          <w:ilvl w:val="1"/>
          <w:numId w:val="30"/>
        </w:numPr>
        <w:spacing w:after="60"/>
        <w:contextualSpacing w:val="0"/>
      </w:pPr>
      <w:r>
        <w:t>Enable the Next button</w:t>
      </w:r>
      <w:r w:rsidR="0076294F">
        <w:t xml:space="preserve"> (i.e., allow the user to accept the current values and continue to the next step)</w:t>
      </w:r>
      <w:r w:rsidR="00652AAA">
        <w:t>.</w:t>
      </w:r>
    </w:p>
    <w:p w:rsidR="002E53B5" w:rsidRDefault="002E53B5" w:rsidP="002E53B5">
      <w:pPr>
        <w:pStyle w:val="BaseParagraphIndentforInfo"/>
        <w:numPr>
          <w:ilvl w:val="0"/>
          <w:numId w:val="30"/>
        </w:numPr>
        <w:spacing w:after="60"/>
        <w:ind w:left="720"/>
        <w:contextualSpacing w:val="0"/>
      </w:pPr>
      <w:r>
        <w:t xml:space="preserve">When the user’s profile does </w:t>
      </w:r>
      <w:r w:rsidRPr="0076294F">
        <w:rPr>
          <w:u w:val="single"/>
        </w:rPr>
        <w:t>not</w:t>
      </w:r>
      <w:r>
        <w:t xml:space="preserve"> include a phone number:</w:t>
      </w:r>
    </w:p>
    <w:p w:rsidR="002E53B5" w:rsidRDefault="002E53B5" w:rsidP="002E53B5">
      <w:pPr>
        <w:pStyle w:val="BaseParagraphIndentforInfo"/>
        <w:numPr>
          <w:ilvl w:val="1"/>
          <w:numId w:val="30"/>
        </w:numPr>
        <w:spacing w:after="60"/>
        <w:contextualSpacing w:val="0"/>
      </w:pPr>
      <w:r>
        <w:t>Disable the option showing the user’s name</w:t>
      </w:r>
      <w:r w:rsidR="0076294F">
        <w:t xml:space="preserve"> (the user cannot select the existing values when phone number is missing)</w:t>
      </w:r>
      <w:r>
        <w:t>.</w:t>
      </w:r>
    </w:p>
    <w:p w:rsidR="002E53B5" w:rsidRDefault="002E53B5" w:rsidP="002E53B5">
      <w:pPr>
        <w:pStyle w:val="BaseParagraphIndentforInfo"/>
        <w:numPr>
          <w:ilvl w:val="1"/>
          <w:numId w:val="30"/>
        </w:numPr>
        <w:spacing w:after="60"/>
        <w:contextualSpacing w:val="0"/>
      </w:pPr>
      <w:r>
        <w:t>Pre-select the option to complete/correct the contact information</w:t>
      </w:r>
      <w:r w:rsidR="0076294F">
        <w:t xml:space="preserve"> so the phone number can be entered</w:t>
      </w:r>
      <w:r>
        <w:t xml:space="preserve">.  </w:t>
      </w:r>
    </w:p>
    <w:p w:rsidR="002E53B5" w:rsidRDefault="002E53B5" w:rsidP="002E53B5">
      <w:pPr>
        <w:pStyle w:val="BaseParagraphIndentforInfo"/>
        <w:numPr>
          <w:ilvl w:val="1"/>
          <w:numId w:val="30"/>
        </w:numPr>
        <w:spacing w:after="60"/>
        <w:contextualSpacing w:val="0"/>
      </w:pPr>
      <w:r w:rsidRPr="002E53B5">
        <w:rPr>
          <w:i/>
        </w:rPr>
        <w:t>See screen on the next page.</w:t>
      </w:r>
    </w:p>
    <w:p w:rsidR="00A16778" w:rsidRDefault="00A16778" w:rsidP="00560FE4">
      <w:pPr>
        <w:pStyle w:val="BaseParagraphIndentforInfo"/>
        <w:ind w:left="270"/>
      </w:pPr>
    </w:p>
    <w:p w:rsidR="00C81C4D" w:rsidRDefault="00C81C4D" w:rsidP="00313456">
      <w:pPr>
        <w:pStyle w:val="Heading3"/>
        <w:keepNext/>
      </w:pPr>
      <w:bookmarkStart w:id="14" w:name="_Toc523998450"/>
      <w:r>
        <w:lastRenderedPageBreak/>
        <w:t>Enter new</w:t>
      </w:r>
      <w:r w:rsidRPr="00A16778">
        <w:t xml:space="preserve"> phone number</w:t>
      </w:r>
      <w:bookmarkEnd w:id="14"/>
      <w:r w:rsidR="00A74466">
        <w:br/>
      </w:r>
    </w:p>
    <w:p w:rsidR="00C81C4D" w:rsidRDefault="00C37528" w:rsidP="00560FE4">
      <w:pPr>
        <w:pStyle w:val="BaseParagraphIndentforInfo"/>
        <w:ind w:left="270"/>
      </w:pPr>
      <w:r>
        <w:rPr>
          <w:noProof/>
        </w:rPr>
        <w:drawing>
          <wp:inline distT="0" distB="0" distL="0" distR="0">
            <wp:extent cx="6286500" cy="4324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3B5" w:rsidRDefault="002E53B5" w:rsidP="00560FE4">
      <w:pPr>
        <w:pStyle w:val="BaseParagraphIndentforInfo"/>
        <w:ind w:left="270"/>
      </w:pPr>
    </w:p>
    <w:p w:rsidR="0076294F" w:rsidRDefault="0076294F" w:rsidP="002E53B5">
      <w:pPr>
        <w:pStyle w:val="BaseParagraphIndentforInfo"/>
        <w:numPr>
          <w:ilvl w:val="0"/>
          <w:numId w:val="31"/>
        </w:numPr>
        <w:spacing w:after="60"/>
        <w:ind w:left="630"/>
        <w:contextualSpacing w:val="0"/>
      </w:pPr>
      <w:r>
        <w:t>If contact information is to be completed or corrected:</w:t>
      </w:r>
    </w:p>
    <w:p w:rsidR="003A7D0B" w:rsidRDefault="0076294F" w:rsidP="0076294F">
      <w:pPr>
        <w:pStyle w:val="BaseParagraphIndentforInfo"/>
        <w:numPr>
          <w:ilvl w:val="1"/>
          <w:numId w:val="31"/>
        </w:numPr>
        <w:spacing w:after="60"/>
        <w:contextualSpacing w:val="0"/>
      </w:pPr>
      <w:r>
        <w:t>Display data entry form with editable fields for name and phone number.</w:t>
      </w:r>
    </w:p>
    <w:p w:rsidR="00611305" w:rsidRDefault="0076294F" w:rsidP="0076294F">
      <w:pPr>
        <w:pStyle w:val="BaseParagraphIndentforInfo"/>
        <w:numPr>
          <w:ilvl w:val="1"/>
          <w:numId w:val="31"/>
        </w:numPr>
        <w:spacing w:after="60"/>
        <w:contextualSpacing w:val="0"/>
      </w:pPr>
      <w:r>
        <w:t>P</w:t>
      </w:r>
      <w:r w:rsidR="00611305">
        <w:t xml:space="preserve">re-fill </w:t>
      </w:r>
      <w:r>
        <w:t>the first and last name fields with the name from the user’s profile.</w:t>
      </w:r>
    </w:p>
    <w:p w:rsidR="00611305" w:rsidRDefault="0076294F" w:rsidP="0076294F">
      <w:pPr>
        <w:pStyle w:val="BaseParagraphIndentforInfo"/>
        <w:numPr>
          <w:ilvl w:val="1"/>
          <w:numId w:val="31"/>
        </w:numPr>
        <w:spacing w:after="60"/>
        <w:contextualSpacing w:val="0"/>
      </w:pPr>
      <w:r>
        <w:t>Pre</w:t>
      </w:r>
      <w:r w:rsidR="00611305">
        <w:t xml:space="preserve">-fill </w:t>
      </w:r>
      <w:r>
        <w:t>the</w:t>
      </w:r>
      <w:r w:rsidR="00611305">
        <w:t xml:space="preserve"> phone number </w:t>
      </w:r>
      <w:r>
        <w:t>field if a value exists in the user’s profile</w:t>
      </w:r>
      <w:r w:rsidR="00611305">
        <w:t>.</w:t>
      </w:r>
    </w:p>
    <w:p w:rsidR="00611305" w:rsidRDefault="00611305" w:rsidP="002E53B5">
      <w:pPr>
        <w:pStyle w:val="BaseParagraphIndentforInfo"/>
        <w:numPr>
          <w:ilvl w:val="0"/>
          <w:numId w:val="31"/>
        </w:numPr>
        <w:spacing w:after="60"/>
        <w:ind w:left="630"/>
        <w:contextualSpacing w:val="0"/>
      </w:pPr>
      <w:r>
        <w:t>All fields are required.</w:t>
      </w:r>
    </w:p>
    <w:p w:rsidR="00611305" w:rsidRDefault="00611305" w:rsidP="002E53B5">
      <w:pPr>
        <w:pStyle w:val="BaseParagraphIndentforInfo"/>
        <w:numPr>
          <w:ilvl w:val="0"/>
          <w:numId w:val="31"/>
        </w:numPr>
        <w:spacing w:after="60"/>
        <w:ind w:left="630"/>
        <w:contextualSpacing w:val="0"/>
      </w:pPr>
      <w:r>
        <w:t xml:space="preserve">Disable the Next button until </w:t>
      </w:r>
      <w:r w:rsidR="003A7D0B">
        <w:t xml:space="preserve">after </w:t>
      </w:r>
      <w:r>
        <w:t>the user completes the form fields</w:t>
      </w:r>
      <w:r w:rsidR="0076294F">
        <w:t xml:space="preserve"> or selects the option to use existing contact information</w:t>
      </w:r>
      <w:r>
        <w:t>.</w:t>
      </w:r>
    </w:p>
    <w:p w:rsidR="00D54AF2" w:rsidRDefault="00D54AF2" w:rsidP="00560FE4">
      <w:pPr>
        <w:pStyle w:val="BaseParagraphIndentforInfo"/>
        <w:ind w:left="270"/>
      </w:pPr>
    </w:p>
    <w:p w:rsidR="00781ACC" w:rsidRDefault="00781ACC" w:rsidP="00613AB0">
      <w:pPr>
        <w:pStyle w:val="Heading2"/>
      </w:pPr>
      <w:bookmarkStart w:id="15" w:name="_Toc523933962"/>
      <w:bookmarkStart w:id="16" w:name="_Toc523998451"/>
      <w:r w:rsidRPr="00781ACC">
        <w:lastRenderedPageBreak/>
        <w:t xml:space="preserve">Auction Registration Step </w:t>
      </w:r>
      <w:r>
        <w:t>3</w:t>
      </w:r>
      <w:r w:rsidRPr="00781ACC">
        <w:t xml:space="preserve"> </w:t>
      </w:r>
      <w:r>
        <w:t>–</w:t>
      </w:r>
      <w:r w:rsidRPr="00781ACC">
        <w:t xml:space="preserve"> </w:t>
      </w:r>
      <w:r>
        <w:t>Thank you!</w:t>
      </w:r>
      <w:bookmarkEnd w:id="15"/>
      <w:bookmarkEnd w:id="16"/>
    </w:p>
    <w:p w:rsidR="00781ACC" w:rsidRDefault="00781ACC" w:rsidP="00560FE4">
      <w:pPr>
        <w:pStyle w:val="BaseParagraphIndentforInfo"/>
        <w:keepNext/>
        <w:ind w:left="270"/>
      </w:pPr>
    </w:p>
    <w:p w:rsidR="00D54AF2" w:rsidRDefault="00D54AF2" w:rsidP="00560FE4">
      <w:pPr>
        <w:pStyle w:val="BaseParagraphIndentforInfo"/>
        <w:ind w:left="270"/>
      </w:pPr>
      <w:r>
        <w:rPr>
          <w:noProof/>
        </w:rPr>
        <w:drawing>
          <wp:inline distT="0" distB="0" distL="0" distR="0" wp14:anchorId="15F0665E" wp14:editId="4293EAF5">
            <wp:extent cx="6210815" cy="39338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418" cy="395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4B5" w:rsidRDefault="00F424B5" w:rsidP="00560FE4">
      <w:pPr>
        <w:pStyle w:val="BaseParagraphIndentforInfo"/>
        <w:ind w:left="270"/>
      </w:pPr>
    </w:p>
    <w:p w:rsidR="00F424B5" w:rsidRDefault="00F424B5" w:rsidP="00F424B5">
      <w:pPr>
        <w:pStyle w:val="BaseParagraphIndentforInfo"/>
        <w:numPr>
          <w:ilvl w:val="0"/>
          <w:numId w:val="30"/>
        </w:numPr>
        <w:spacing w:after="60"/>
        <w:ind w:left="720"/>
        <w:contextualSpacing w:val="0"/>
      </w:pPr>
      <w:r>
        <w:t xml:space="preserve">Update the progress tracker; highlight Step 3. </w:t>
      </w:r>
    </w:p>
    <w:p w:rsidR="00F424B5" w:rsidRDefault="00F424B5" w:rsidP="00F424B5">
      <w:pPr>
        <w:pStyle w:val="BaseParagraphIndentforInfo"/>
        <w:numPr>
          <w:ilvl w:val="0"/>
          <w:numId w:val="30"/>
        </w:numPr>
        <w:spacing w:after="60"/>
        <w:ind w:left="720"/>
        <w:contextualSpacing w:val="0"/>
      </w:pPr>
      <w:r>
        <w:t>Prompt the user to close the form and return to the auction site/app.</w:t>
      </w:r>
    </w:p>
    <w:p w:rsidR="00781ACC" w:rsidRDefault="00781ACC" w:rsidP="00613AB0">
      <w:pPr>
        <w:pStyle w:val="Heading2"/>
      </w:pPr>
      <w:bookmarkStart w:id="17" w:name="_Toc523933963"/>
      <w:bookmarkStart w:id="18" w:name="_Toc523998452"/>
      <w:r w:rsidRPr="00781ACC">
        <w:lastRenderedPageBreak/>
        <w:t xml:space="preserve">Auction Registration </w:t>
      </w:r>
      <w:r>
        <w:t>Mobile App</w:t>
      </w:r>
      <w:bookmarkEnd w:id="17"/>
      <w:bookmarkEnd w:id="18"/>
    </w:p>
    <w:p w:rsidR="00781ACC" w:rsidRDefault="00613AB0" w:rsidP="00560FE4">
      <w:pPr>
        <w:pStyle w:val="BaseParagraphIndentforInfo"/>
        <w:keepNext/>
        <w:ind w:left="270"/>
      </w:pPr>
      <w:r>
        <w:t>The Auction Registration process on the mobile app should be the same multi-step process used on the website.</w:t>
      </w:r>
    </w:p>
    <w:p w:rsidR="00D43BB5" w:rsidRDefault="00D43BB5" w:rsidP="00560FE4">
      <w:pPr>
        <w:pStyle w:val="BaseParagraphIndentforInfo"/>
        <w:keepNext/>
        <w:ind w:left="270"/>
      </w:pPr>
    </w:p>
    <w:tbl>
      <w:tblPr>
        <w:tblStyle w:val="TableGrid"/>
        <w:tblW w:w="926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60"/>
        <w:gridCol w:w="4705"/>
      </w:tblGrid>
      <w:tr w:rsidR="004D68E0" w:rsidRPr="00B63D1A" w:rsidTr="00560FE4">
        <w:trPr>
          <w:jc w:val="center"/>
        </w:trPr>
        <w:tc>
          <w:tcPr>
            <w:tcW w:w="4775" w:type="dxa"/>
          </w:tcPr>
          <w:p w:rsidR="004D68E0" w:rsidRPr="00B63D1A" w:rsidRDefault="004D68E0" w:rsidP="00560FE4">
            <w:pPr>
              <w:keepNext/>
              <w:ind w:left="-195"/>
            </w:pPr>
            <w:r>
              <w:rPr>
                <w:noProof/>
              </w:rPr>
              <w:drawing>
                <wp:inline distT="0" distB="0" distL="0" distR="0" wp14:anchorId="27A3C7E7" wp14:editId="51389EF1">
                  <wp:extent cx="2647950" cy="692023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7.1.1 Mobile Registration Form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900" cy="696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0" w:type="dxa"/>
          </w:tcPr>
          <w:p w:rsidR="004D68E0" w:rsidRPr="00B63D1A" w:rsidRDefault="00D43BB5" w:rsidP="00940316">
            <w:pPr>
              <w:keepNext/>
            </w:pPr>
            <w:r>
              <w:object w:dxaOrig="4755" w:dyaOrig="115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401" type="#_x0000_t75" style="width:224.25pt;height:544.5pt" o:ole="">
                  <v:imagedata r:id="rId20" o:title=""/>
                </v:shape>
                <o:OLEObject Type="Embed" ProgID="PBrush" ShapeID="_x0000_i1401" DrawAspect="Content" ObjectID="_1597741803" r:id="rId21"/>
              </w:object>
            </w:r>
          </w:p>
        </w:tc>
      </w:tr>
    </w:tbl>
    <w:p w:rsidR="004D68E0" w:rsidRDefault="004D68E0" w:rsidP="004D68E0">
      <w:pPr>
        <w:rPr>
          <w:noProof/>
        </w:rPr>
      </w:pPr>
    </w:p>
    <w:p w:rsidR="004D68E0" w:rsidRDefault="004D68E0" w:rsidP="004D68E0">
      <w:pPr>
        <w:rPr>
          <w:noProof/>
        </w:rPr>
      </w:pPr>
    </w:p>
    <w:tbl>
      <w:tblPr>
        <w:tblStyle w:val="TableGrid"/>
        <w:tblW w:w="926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6"/>
        <w:gridCol w:w="4399"/>
      </w:tblGrid>
      <w:tr w:rsidR="004D68E0" w:rsidRPr="00B54C27" w:rsidTr="004D68E0">
        <w:trPr>
          <w:jc w:val="center"/>
        </w:trPr>
        <w:tc>
          <w:tcPr>
            <w:tcW w:w="4866" w:type="dxa"/>
          </w:tcPr>
          <w:p w:rsidR="004D68E0" w:rsidRPr="00B54C27" w:rsidRDefault="00D43BB5" w:rsidP="00560FE4">
            <w:pPr>
              <w:ind w:left="-105"/>
            </w:pPr>
            <w:r>
              <w:rPr>
                <w:noProof/>
              </w:rPr>
              <w:lastRenderedPageBreak/>
              <w:drawing>
                <wp:inline distT="0" distB="0" distL="0" distR="0" wp14:anchorId="60CA425B" wp14:editId="4A608775">
                  <wp:extent cx="2571750" cy="3468263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8909" cy="3491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9" w:type="dxa"/>
          </w:tcPr>
          <w:p w:rsidR="004D68E0" w:rsidRDefault="004D68E0" w:rsidP="00940316">
            <w:pPr>
              <w:jc w:val="center"/>
            </w:pPr>
          </w:p>
          <w:p w:rsidR="004D68E0" w:rsidRDefault="004D68E0" w:rsidP="00940316">
            <w:pPr>
              <w:jc w:val="center"/>
            </w:pPr>
          </w:p>
          <w:p w:rsidR="004D68E0" w:rsidRPr="00B54C27" w:rsidRDefault="004D68E0" w:rsidP="00940316">
            <w:pPr>
              <w:jc w:val="center"/>
            </w:pPr>
          </w:p>
        </w:tc>
      </w:tr>
    </w:tbl>
    <w:p w:rsidR="00781ACC" w:rsidRDefault="00781ACC" w:rsidP="00A70C8F">
      <w:pPr>
        <w:pStyle w:val="BaseParagraphIndentforInfo"/>
      </w:pPr>
    </w:p>
    <w:p w:rsidR="00727AB8" w:rsidRPr="00825540" w:rsidRDefault="00781ACC" w:rsidP="00D43BB5">
      <w:pPr>
        <w:pStyle w:val="Heading1"/>
      </w:pPr>
      <w:bookmarkStart w:id="19" w:name="_Toc523933964"/>
      <w:bookmarkStart w:id="20" w:name="_Toc523998453"/>
      <w:r>
        <w:lastRenderedPageBreak/>
        <w:t>Online Offer Form</w:t>
      </w:r>
      <w:bookmarkEnd w:id="19"/>
      <w:bookmarkEnd w:id="20"/>
    </w:p>
    <w:p w:rsidR="00A70C8F" w:rsidRDefault="00781ACC" w:rsidP="00D43BB5">
      <w:pPr>
        <w:pStyle w:val="Heading2"/>
      </w:pPr>
      <w:bookmarkStart w:id="21" w:name="_Toc523933965"/>
      <w:bookmarkStart w:id="22" w:name="_Toc523998454"/>
      <w:r w:rsidRPr="00781ACC">
        <w:t>Online Offer Step 1 - Make Your Offer</w:t>
      </w:r>
      <w:bookmarkEnd w:id="21"/>
      <w:bookmarkEnd w:id="22"/>
    </w:p>
    <w:p w:rsidR="00A70C8F" w:rsidRDefault="00A70C8F" w:rsidP="00D43BB5">
      <w:pPr>
        <w:pStyle w:val="BaseParagraphIndentforInfo"/>
        <w:keepNext/>
        <w:ind w:left="270"/>
      </w:pPr>
    </w:p>
    <w:p w:rsidR="00901AEF" w:rsidRDefault="00901AEF" w:rsidP="00560FE4">
      <w:pPr>
        <w:pStyle w:val="BaseParagraphIndentforInfo"/>
        <w:ind w:left="270"/>
      </w:pPr>
      <w:r>
        <w:rPr>
          <w:noProof/>
        </w:rPr>
        <w:drawing>
          <wp:inline distT="0" distB="0" distL="0" distR="0" wp14:anchorId="420A9724" wp14:editId="2B552768">
            <wp:extent cx="6225540" cy="5733805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431" cy="57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3AA2" w:rsidRDefault="00413AA2" w:rsidP="00560FE4">
      <w:pPr>
        <w:pStyle w:val="BaseParagraphIndentforInfo"/>
        <w:ind w:left="270"/>
      </w:pPr>
    </w:p>
    <w:p w:rsidR="00413AA2" w:rsidRDefault="00413AA2" w:rsidP="00413AA2">
      <w:pPr>
        <w:pStyle w:val="BaseParagraphIndentforInfo"/>
        <w:numPr>
          <w:ilvl w:val="0"/>
          <w:numId w:val="29"/>
        </w:numPr>
        <w:spacing w:after="60"/>
        <w:ind w:left="634"/>
        <w:contextualSpacing w:val="0"/>
      </w:pPr>
      <w:r>
        <w:t>Highlight Step 1 in the progress tracker and display the offer entry form.</w:t>
      </w:r>
    </w:p>
    <w:p w:rsidR="00413AA2" w:rsidRDefault="00413AA2" w:rsidP="00413AA2">
      <w:pPr>
        <w:pStyle w:val="BaseParagraphIndentforInfo"/>
        <w:numPr>
          <w:ilvl w:val="0"/>
          <w:numId w:val="29"/>
        </w:numPr>
        <w:spacing w:after="60"/>
        <w:ind w:left="634"/>
        <w:contextualSpacing w:val="0"/>
      </w:pPr>
      <w:r>
        <w:t>All fields are required.</w:t>
      </w:r>
    </w:p>
    <w:p w:rsidR="00413AA2" w:rsidRDefault="00413AA2" w:rsidP="00413AA2">
      <w:pPr>
        <w:pStyle w:val="BaseParagraphIndentforInfo"/>
        <w:numPr>
          <w:ilvl w:val="0"/>
          <w:numId w:val="29"/>
        </w:numPr>
        <w:spacing w:after="60"/>
        <w:ind w:left="634"/>
        <w:contextualSpacing w:val="0"/>
      </w:pPr>
      <w:r>
        <w:t>Offer Amount is derived once the user enters the Total Purchase Price:</w:t>
      </w:r>
    </w:p>
    <w:p w:rsidR="00413AA2" w:rsidRDefault="00413AA2" w:rsidP="00413AA2">
      <w:pPr>
        <w:pStyle w:val="BaseParagraphIndentforInfo"/>
        <w:numPr>
          <w:ilvl w:val="1"/>
          <w:numId w:val="29"/>
        </w:numPr>
        <w:spacing w:after="60"/>
        <w:contextualSpacing w:val="0"/>
      </w:pPr>
      <w:r>
        <w:t>Rule1</w:t>
      </w:r>
    </w:p>
    <w:p w:rsidR="00413AA2" w:rsidRDefault="00413AA2" w:rsidP="00413AA2">
      <w:pPr>
        <w:pStyle w:val="BaseParagraphIndentforInfo"/>
        <w:numPr>
          <w:ilvl w:val="1"/>
          <w:numId w:val="29"/>
        </w:numPr>
        <w:spacing w:after="60"/>
        <w:contextualSpacing w:val="0"/>
      </w:pPr>
      <w:r>
        <w:t>Rule2</w:t>
      </w:r>
    </w:p>
    <w:p w:rsidR="00413AA2" w:rsidRDefault="00413AA2" w:rsidP="00413AA2">
      <w:pPr>
        <w:pStyle w:val="BaseParagraphIndentforInfo"/>
        <w:numPr>
          <w:ilvl w:val="1"/>
          <w:numId w:val="29"/>
        </w:numPr>
        <w:spacing w:after="60"/>
        <w:contextualSpacing w:val="0"/>
      </w:pPr>
      <w:r>
        <w:t>Rule3</w:t>
      </w:r>
    </w:p>
    <w:p w:rsidR="00413AA2" w:rsidRDefault="00201B4F" w:rsidP="00201B4F">
      <w:pPr>
        <w:pStyle w:val="BaseParagraphIndentforInfo"/>
        <w:numPr>
          <w:ilvl w:val="0"/>
          <w:numId w:val="29"/>
        </w:numPr>
        <w:spacing w:after="60"/>
        <w:ind w:left="630"/>
        <w:contextualSpacing w:val="0"/>
      </w:pPr>
      <w:r>
        <w:t>Enable the Next button only after the user completes all fields with no errors.</w:t>
      </w:r>
    </w:p>
    <w:p w:rsidR="00901AEF" w:rsidRDefault="00901AEF" w:rsidP="00560FE4">
      <w:pPr>
        <w:pStyle w:val="BaseParagraphIndentforInfo"/>
        <w:ind w:left="270"/>
      </w:pPr>
    </w:p>
    <w:p w:rsidR="00781ACC" w:rsidRDefault="00781ACC" w:rsidP="00A11E89">
      <w:pPr>
        <w:pStyle w:val="Heading2"/>
      </w:pPr>
      <w:bookmarkStart w:id="23" w:name="_Toc523933966"/>
      <w:bookmarkStart w:id="24" w:name="TechnicalDetails"/>
      <w:bookmarkStart w:id="25" w:name="_Toc523998455"/>
      <w:bookmarkEnd w:id="6"/>
      <w:r w:rsidRPr="00781ACC">
        <w:t>Online Offer Step 2 - Contact Information</w:t>
      </w:r>
      <w:bookmarkEnd w:id="23"/>
      <w:bookmarkEnd w:id="25"/>
    </w:p>
    <w:p w:rsidR="000F55C7" w:rsidRDefault="000F55C7" w:rsidP="000F55C7">
      <w:pPr>
        <w:pStyle w:val="Heading3"/>
        <w:keepNext/>
      </w:pPr>
      <w:bookmarkStart w:id="26" w:name="_Toc523998456"/>
      <w:r>
        <w:t>Use existing</w:t>
      </w:r>
      <w:r w:rsidRPr="00A16778">
        <w:t xml:space="preserve"> phone number</w:t>
      </w:r>
      <w:bookmarkEnd w:id="26"/>
    </w:p>
    <w:p w:rsidR="00781ACC" w:rsidRDefault="00781ACC" w:rsidP="00560FE4">
      <w:pPr>
        <w:pStyle w:val="BaseParagraphIndentforInfo"/>
        <w:keepNext/>
        <w:ind w:left="270"/>
      </w:pPr>
    </w:p>
    <w:p w:rsidR="00901AEF" w:rsidRDefault="000F55C7" w:rsidP="00560FE4">
      <w:pPr>
        <w:pStyle w:val="BaseParagraphIndentforInfo"/>
        <w:ind w:left="270"/>
      </w:pPr>
      <w:r>
        <w:rPr>
          <w:noProof/>
        </w:rPr>
        <w:drawing>
          <wp:inline distT="0" distB="0" distL="0" distR="0">
            <wp:extent cx="6248400" cy="3019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5C7" w:rsidRDefault="000F55C7" w:rsidP="00560FE4">
      <w:pPr>
        <w:pStyle w:val="BaseParagraphIndentforInfo"/>
        <w:ind w:left="270"/>
      </w:pPr>
    </w:p>
    <w:p w:rsidR="000F55C7" w:rsidRDefault="000F55C7" w:rsidP="00560FE4">
      <w:pPr>
        <w:pStyle w:val="BaseParagraphIndentforInfo"/>
        <w:ind w:left="270"/>
      </w:pPr>
    </w:p>
    <w:p w:rsidR="000D3FD9" w:rsidRDefault="000D3FD9" w:rsidP="000D3FD9">
      <w:pPr>
        <w:pStyle w:val="BaseParagraphIndentforInfo"/>
        <w:numPr>
          <w:ilvl w:val="0"/>
          <w:numId w:val="30"/>
        </w:numPr>
        <w:spacing w:after="60"/>
        <w:ind w:left="720"/>
        <w:contextualSpacing w:val="0"/>
      </w:pPr>
      <w:r>
        <w:t xml:space="preserve">Update the progress tracker; highlight Step 2. </w:t>
      </w:r>
    </w:p>
    <w:p w:rsidR="000D3FD9" w:rsidRDefault="000D3FD9" w:rsidP="000D3FD9">
      <w:pPr>
        <w:pStyle w:val="BaseParagraphIndentforInfo"/>
        <w:numPr>
          <w:ilvl w:val="0"/>
          <w:numId w:val="30"/>
        </w:numPr>
        <w:spacing w:after="60"/>
        <w:ind w:left="720"/>
        <w:contextualSpacing w:val="0"/>
      </w:pPr>
      <w:r>
        <w:t>Prompt the user to confirm or correct contact details.</w:t>
      </w:r>
    </w:p>
    <w:p w:rsidR="000D3FD9" w:rsidRDefault="000D3FD9" w:rsidP="000D3FD9">
      <w:pPr>
        <w:pStyle w:val="BaseParagraphIndentforInfo"/>
        <w:numPr>
          <w:ilvl w:val="0"/>
          <w:numId w:val="30"/>
        </w:numPr>
        <w:spacing w:after="60"/>
        <w:ind w:left="720"/>
        <w:contextualSpacing w:val="0"/>
      </w:pPr>
      <w:r>
        <w:t xml:space="preserve">All user profiles will include a first and last name.  (Currently, users who create their account via the mobile app will not have a phone number.  A future enhancement will require all users to enter a phone number when creating an account for </w:t>
      </w:r>
      <w:proofErr w:type="spellStart"/>
      <w:r>
        <w:t>ServiceLink</w:t>
      </w:r>
      <w:proofErr w:type="spellEnd"/>
      <w:r>
        <w:t xml:space="preserve"> Auction).</w:t>
      </w:r>
    </w:p>
    <w:p w:rsidR="000D3FD9" w:rsidRDefault="000D3FD9" w:rsidP="000D3FD9">
      <w:pPr>
        <w:pStyle w:val="BaseParagraphIndentforInfo"/>
        <w:numPr>
          <w:ilvl w:val="0"/>
          <w:numId w:val="30"/>
        </w:numPr>
        <w:spacing w:after="60"/>
        <w:ind w:left="720"/>
        <w:contextualSpacing w:val="0"/>
      </w:pPr>
      <w:r>
        <w:t>When the user’s profile includes a phone number:</w:t>
      </w:r>
    </w:p>
    <w:p w:rsidR="000D3FD9" w:rsidRDefault="000D3FD9" w:rsidP="000D3FD9">
      <w:pPr>
        <w:pStyle w:val="BaseParagraphIndentforInfo"/>
        <w:numPr>
          <w:ilvl w:val="1"/>
          <w:numId w:val="30"/>
        </w:numPr>
        <w:spacing w:after="60"/>
        <w:contextualSpacing w:val="0"/>
      </w:pPr>
      <w:r>
        <w:t>Pre-select the option showing the name and phone number.</w:t>
      </w:r>
    </w:p>
    <w:p w:rsidR="000D3FD9" w:rsidRDefault="000D3FD9" w:rsidP="000D3FD9">
      <w:pPr>
        <w:pStyle w:val="BaseParagraphIndentforInfo"/>
        <w:numPr>
          <w:ilvl w:val="1"/>
          <w:numId w:val="30"/>
        </w:numPr>
        <w:spacing w:after="60"/>
        <w:contextualSpacing w:val="0"/>
      </w:pPr>
      <w:r>
        <w:t>Enable the option to complete/correct the contact information displayed (i.e., allow the user to change this information; if this option is selected, see screen on the next page).</w:t>
      </w:r>
    </w:p>
    <w:p w:rsidR="000D3FD9" w:rsidRDefault="000D3FD9" w:rsidP="000D3FD9">
      <w:pPr>
        <w:pStyle w:val="BaseParagraphIndentforInfo"/>
        <w:numPr>
          <w:ilvl w:val="1"/>
          <w:numId w:val="30"/>
        </w:numPr>
        <w:spacing w:after="60"/>
        <w:contextualSpacing w:val="0"/>
      </w:pPr>
      <w:r>
        <w:t>Enable the Next button (i.e., allow the user to accept the current values and continue to the next step).</w:t>
      </w:r>
    </w:p>
    <w:p w:rsidR="000D3FD9" w:rsidRDefault="000D3FD9" w:rsidP="000D3FD9">
      <w:pPr>
        <w:pStyle w:val="BaseParagraphIndentforInfo"/>
        <w:numPr>
          <w:ilvl w:val="0"/>
          <w:numId w:val="30"/>
        </w:numPr>
        <w:spacing w:after="60"/>
        <w:ind w:left="720"/>
        <w:contextualSpacing w:val="0"/>
      </w:pPr>
      <w:r>
        <w:t xml:space="preserve">When the user’s profile does </w:t>
      </w:r>
      <w:r w:rsidRPr="0076294F">
        <w:rPr>
          <w:u w:val="single"/>
        </w:rPr>
        <w:t>not</w:t>
      </w:r>
      <w:r>
        <w:t xml:space="preserve"> include a phone number:</w:t>
      </w:r>
    </w:p>
    <w:p w:rsidR="000D3FD9" w:rsidRDefault="000D3FD9" w:rsidP="000D3FD9">
      <w:pPr>
        <w:pStyle w:val="BaseParagraphIndentforInfo"/>
        <w:numPr>
          <w:ilvl w:val="1"/>
          <w:numId w:val="30"/>
        </w:numPr>
        <w:spacing w:after="60"/>
        <w:contextualSpacing w:val="0"/>
      </w:pPr>
      <w:r>
        <w:t>Disable the option showing the user’s name (the user cannot select the existing values when phone number is missing).</w:t>
      </w:r>
    </w:p>
    <w:p w:rsidR="000D3FD9" w:rsidRDefault="000D3FD9" w:rsidP="000D3FD9">
      <w:pPr>
        <w:pStyle w:val="BaseParagraphIndentforInfo"/>
        <w:numPr>
          <w:ilvl w:val="1"/>
          <w:numId w:val="30"/>
        </w:numPr>
        <w:spacing w:after="60"/>
        <w:contextualSpacing w:val="0"/>
      </w:pPr>
      <w:r>
        <w:t xml:space="preserve">Pre-select the option to complete/correct the contact information so the phone number can be entered.  </w:t>
      </w:r>
    </w:p>
    <w:p w:rsidR="000D3FD9" w:rsidRDefault="000D3FD9" w:rsidP="000D3FD9">
      <w:pPr>
        <w:pStyle w:val="BaseParagraphIndentforInfo"/>
        <w:numPr>
          <w:ilvl w:val="1"/>
          <w:numId w:val="30"/>
        </w:numPr>
        <w:spacing w:after="60"/>
        <w:contextualSpacing w:val="0"/>
      </w:pPr>
      <w:r w:rsidRPr="002E53B5">
        <w:rPr>
          <w:i/>
        </w:rPr>
        <w:t>See screen on the next page.</w:t>
      </w:r>
    </w:p>
    <w:p w:rsidR="000F55C7" w:rsidRDefault="000F55C7" w:rsidP="000F55C7">
      <w:pPr>
        <w:pStyle w:val="Heading3"/>
        <w:keepNext/>
      </w:pPr>
      <w:bookmarkStart w:id="27" w:name="_Toc523998457"/>
      <w:r>
        <w:lastRenderedPageBreak/>
        <w:t>Enter new</w:t>
      </w:r>
      <w:r w:rsidRPr="00A16778">
        <w:t xml:space="preserve"> phone number</w:t>
      </w:r>
      <w:bookmarkEnd w:id="27"/>
      <w:r>
        <w:br/>
      </w:r>
    </w:p>
    <w:p w:rsidR="000F55C7" w:rsidRDefault="000F55C7" w:rsidP="000F55C7">
      <w:pPr>
        <w:pStyle w:val="BaseParagraphIndentforInfo"/>
        <w:ind w:left="270"/>
      </w:pPr>
      <w:r>
        <w:rPr>
          <w:noProof/>
        </w:rPr>
        <w:drawing>
          <wp:inline distT="0" distB="0" distL="0" distR="0">
            <wp:extent cx="6286500" cy="4324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5C7" w:rsidRDefault="000F55C7" w:rsidP="000F55C7">
      <w:pPr>
        <w:pStyle w:val="BaseParagraphIndentforInfo"/>
        <w:ind w:left="270"/>
      </w:pPr>
    </w:p>
    <w:p w:rsidR="000D3FD9" w:rsidRDefault="000D3FD9" w:rsidP="000D3FD9">
      <w:pPr>
        <w:pStyle w:val="BaseParagraphIndentforInfo"/>
        <w:numPr>
          <w:ilvl w:val="0"/>
          <w:numId w:val="31"/>
        </w:numPr>
        <w:spacing w:after="60"/>
        <w:ind w:left="630"/>
        <w:contextualSpacing w:val="0"/>
      </w:pPr>
      <w:r>
        <w:t>If contact information is to be completed or corrected:</w:t>
      </w:r>
    </w:p>
    <w:p w:rsidR="000D3FD9" w:rsidRDefault="000D3FD9" w:rsidP="000D3FD9">
      <w:pPr>
        <w:pStyle w:val="BaseParagraphIndentforInfo"/>
        <w:numPr>
          <w:ilvl w:val="1"/>
          <w:numId w:val="31"/>
        </w:numPr>
        <w:spacing w:after="60"/>
        <w:contextualSpacing w:val="0"/>
      </w:pPr>
      <w:r>
        <w:t>Display data entry form with editable fields for name and phone number.</w:t>
      </w:r>
    </w:p>
    <w:p w:rsidR="000D3FD9" w:rsidRDefault="000D3FD9" w:rsidP="000D3FD9">
      <w:pPr>
        <w:pStyle w:val="BaseParagraphIndentforInfo"/>
        <w:numPr>
          <w:ilvl w:val="1"/>
          <w:numId w:val="31"/>
        </w:numPr>
        <w:spacing w:after="60"/>
        <w:contextualSpacing w:val="0"/>
      </w:pPr>
      <w:r>
        <w:t>Pre-fill the first and last name fields with the name from the user’s profile.</w:t>
      </w:r>
    </w:p>
    <w:p w:rsidR="000D3FD9" w:rsidRDefault="000D3FD9" w:rsidP="000D3FD9">
      <w:pPr>
        <w:pStyle w:val="BaseParagraphIndentforInfo"/>
        <w:numPr>
          <w:ilvl w:val="1"/>
          <w:numId w:val="31"/>
        </w:numPr>
        <w:spacing w:after="60"/>
        <w:contextualSpacing w:val="0"/>
      </w:pPr>
      <w:r>
        <w:t>Pre-fill the phone number field if a value exists in the user’s profile.</w:t>
      </w:r>
    </w:p>
    <w:p w:rsidR="000D3FD9" w:rsidRDefault="000D3FD9" w:rsidP="000D3FD9">
      <w:pPr>
        <w:pStyle w:val="BaseParagraphIndentforInfo"/>
        <w:numPr>
          <w:ilvl w:val="0"/>
          <w:numId w:val="31"/>
        </w:numPr>
        <w:spacing w:after="60"/>
        <w:ind w:left="630"/>
        <w:contextualSpacing w:val="0"/>
      </w:pPr>
      <w:r>
        <w:t>All fields are required.</w:t>
      </w:r>
    </w:p>
    <w:p w:rsidR="000D3FD9" w:rsidRDefault="000D3FD9" w:rsidP="000D3FD9">
      <w:pPr>
        <w:pStyle w:val="BaseParagraphIndentforInfo"/>
        <w:numPr>
          <w:ilvl w:val="0"/>
          <w:numId w:val="31"/>
        </w:numPr>
        <w:spacing w:after="60"/>
        <w:ind w:left="630"/>
        <w:contextualSpacing w:val="0"/>
      </w:pPr>
      <w:r>
        <w:t>Disable the Next button until after the user completes the form fields or selects the option to use existing contact information.</w:t>
      </w:r>
    </w:p>
    <w:p w:rsidR="000F55C7" w:rsidRDefault="000F55C7" w:rsidP="00560FE4">
      <w:pPr>
        <w:pStyle w:val="BaseParagraphIndentforInfo"/>
        <w:ind w:left="270"/>
      </w:pPr>
    </w:p>
    <w:p w:rsidR="00781ACC" w:rsidRDefault="00781ACC" w:rsidP="00252876">
      <w:pPr>
        <w:pStyle w:val="Heading2"/>
      </w:pPr>
      <w:bookmarkStart w:id="28" w:name="_Toc523933967"/>
      <w:bookmarkStart w:id="29" w:name="_Toc523998458"/>
      <w:r w:rsidRPr="00781ACC">
        <w:lastRenderedPageBreak/>
        <w:t>Online Offer Step 3 - Agent Information</w:t>
      </w:r>
      <w:bookmarkEnd w:id="28"/>
      <w:bookmarkEnd w:id="29"/>
    </w:p>
    <w:p w:rsidR="00781ACC" w:rsidRDefault="00781ACC" w:rsidP="00560FE4">
      <w:pPr>
        <w:pStyle w:val="BaseParagraphIndentforInfo"/>
        <w:keepNext/>
        <w:ind w:left="270"/>
      </w:pPr>
    </w:p>
    <w:p w:rsidR="00901AEF" w:rsidRDefault="00901AEF" w:rsidP="00560FE4">
      <w:pPr>
        <w:pStyle w:val="BaseParagraphIndentforInfo"/>
        <w:ind w:left="270"/>
      </w:pPr>
      <w:r>
        <w:rPr>
          <w:noProof/>
        </w:rPr>
        <w:drawing>
          <wp:inline distT="0" distB="0" distL="0" distR="0" wp14:anchorId="17565079" wp14:editId="6559E522">
            <wp:extent cx="6228346" cy="3447834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843" cy="346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D77" w:rsidRDefault="00F73D77" w:rsidP="00560FE4">
      <w:pPr>
        <w:pStyle w:val="BaseParagraphIndentforInfo"/>
        <w:ind w:left="270"/>
      </w:pPr>
    </w:p>
    <w:p w:rsidR="00F73D77" w:rsidRDefault="00F73D77" w:rsidP="00560FE4">
      <w:pPr>
        <w:pStyle w:val="BaseParagraphIndentforInfo"/>
        <w:ind w:left="270"/>
      </w:pPr>
    </w:p>
    <w:p w:rsidR="00940316" w:rsidRDefault="00940316" w:rsidP="00940316">
      <w:pPr>
        <w:pStyle w:val="BaseParagraphIndentforInfo"/>
        <w:numPr>
          <w:ilvl w:val="0"/>
          <w:numId w:val="30"/>
        </w:numPr>
        <w:spacing w:after="60"/>
        <w:ind w:left="720"/>
        <w:contextualSpacing w:val="0"/>
      </w:pPr>
      <w:r>
        <w:t xml:space="preserve">Update the progress tracker; highlight Step 3. </w:t>
      </w:r>
    </w:p>
    <w:p w:rsidR="00940316" w:rsidRDefault="00940316" w:rsidP="00940316">
      <w:pPr>
        <w:pStyle w:val="BaseParagraphIndentforInfo"/>
        <w:numPr>
          <w:ilvl w:val="0"/>
          <w:numId w:val="30"/>
        </w:numPr>
        <w:spacing w:after="60"/>
        <w:ind w:left="720"/>
        <w:contextualSpacing w:val="0"/>
      </w:pPr>
      <w:r>
        <w:t>Ask the user if s/he is working with a real estate agent and display Yes and No options.</w:t>
      </w:r>
    </w:p>
    <w:p w:rsidR="00940316" w:rsidRDefault="00940316" w:rsidP="00940316">
      <w:pPr>
        <w:pStyle w:val="BaseParagraphIndentforInfo"/>
        <w:numPr>
          <w:ilvl w:val="0"/>
          <w:numId w:val="30"/>
        </w:numPr>
        <w:spacing w:after="60"/>
        <w:ind w:left="720"/>
        <w:contextualSpacing w:val="0"/>
      </w:pPr>
      <w:r>
        <w:t>Do not pre-select either option (require the user to choose).</w:t>
      </w:r>
    </w:p>
    <w:p w:rsidR="00940316" w:rsidRDefault="00940316" w:rsidP="00940316">
      <w:pPr>
        <w:pStyle w:val="BaseParagraphIndentforInfo"/>
        <w:numPr>
          <w:ilvl w:val="0"/>
          <w:numId w:val="30"/>
        </w:numPr>
        <w:spacing w:after="60"/>
        <w:ind w:left="720"/>
        <w:contextualSpacing w:val="0"/>
      </w:pPr>
      <w:r>
        <w:t>Enable the Next button only after an option is chosen.</w:t>
      </w:r>
    </w:p>
    <w:p w:rsidR="00940316" w:rsidRDefault="00940316" w:rsidP="00940316">
      <w:pPr>
        <w:pStyle w:val="BaseParagraphIndentforInfo"/>
        <w:numPr>
          <w:ilvl w:val="0"/>
          <w:numId w:val="30"/>
        </w:numPr>
        <w:spacing w:after="60"/>
        <w:ind w:left="720"/>
        <w:contextualSpacing w:val="0"/>
      </w:pPr>
      <w:r>
        <w:t xml:space="preserve">If the user answers </w:t>
      </w:r>
      <w:r w:rsidR="00184B2B">
        <w:t>“</w:t>
      </w:r>
      <w:r>
        <w:t>Yes</w:t>
      </w:r>
      <w:r w:rsidR="00184B2B">
        <w:t>”</w:t>
      </w:r>
      <w:r>
        <w:t>, see screen on the next page.</w:t>
      </w:r>
    </w:p>
    <w:p w:rsidR="00940316" w:rsidRDefault="00940316" w:rsidP="00560FE4">
      <w:pPr>
        <w:pStyle w:val="BaseParagraphIndentforInfo"/>
        <w:ind w:left="270"/>
      </w:pPr>
    </w:p>
    <w:p w:rsidR="00901AEF" w:rsidRDefault="00901AEF" w:rsidP="00560FE4">
      <w:pPr>
        <w:pStyle w:val="BaseParagraphIndentforInfo"/>
        <w:ind w:left="270"/>
      </w:pPr>
    </w:p>
    <w:p w:rsidR="00901AEF" w:rsidRDefault="00901AEF" w:rsidP="00560FE4">
      <w:pPr>
        <w:pStyle w:val="BaseParagraphIndentforInfo"/>
        <w:ind w:left="270"/>
      </w:pPr>
      <w:r>
        <w:rPr>
          <w:noProof/>
        </w:rPr>
        <w:lastRenderedPageBreak/>
        <w:drawing>
          <wp:inline distT="0" distB="0" distL="0" distR="0" wp14:anchorId="4D792DF5" wp14:editId="3CE4E9D8">
            <wp:extent cx="6261927" cy="47244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448" cy="47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316" w:rsidRDefault="00940316" w:rsidP="00560FE4">
      <w:pPr>
        <w:pStyle w:val="BaseParagraphIndentforInfo"/>
        <w:ind w:left="270"/>
      </w:pPr>
    </w:p>
    <w:p w:rsidR="00F73D77" w:rsidRDefault="00F73D77" w:rsidP="00560FE4">
      <w:pPr>
        <w:pStyle w:val="BaseParagraphIndentforInfo"/>
        <w:ind w:left="270"/>
      </w:pPr>
    </w:p>
    <w:p w:rsidR="00940316" w:rsidRDefault="00940316" w:rsidP="00940316">
      <w:pPr>
        <w:pStyle w:val="BaseParagraphIndentforInfo"/>
        <w:numPr>
          <w:ilvl w:val="0"/>
          <w:numId w:val="31"/>
        </w:numPr>
        <w:spacing w:after="60"/>
        <w:ind w:left="630"/>
        <w:contextualSpacing w:val="0"/>
      </w:pPr>
      <w:r>
        <w:t xml:space="preserve">If the user selects “Yes”, using a real estate agent, display data entry form with editable fields for </w:t>
      </w:r>
      <w:r w:rsidR="008D4534">
        <w:t xml:space="preserve">the agent’s first and last </w:t>
      </w:r>
      <w:r>
        <w:t>name and phone number.</w:t>
      </w:r>
    </w:p>
    <w:p w:rsidR="00940316" w:rsidRDefault="00940316" w:rsidP="00940316">
      <w:pPr>
        <w:pStyle w:val="BaseParagraphIndentforInfo"/>
        <w:numPr>
          <w:ilvl w:val="0"/>
          <w:numId w:val="31"/>
        </w:numPr>
        <w:spacing w:after="60"/>
        <w:ind w:left="630"/>
        <w:contextualSpacing w:val="0"/>
      </w:pPr>
      <w:r>
        <w:t>All fields are required.</w:t>
      </w:r>
    </w:p>
    <w:p w:rsidR="00940316" w:rsidRDefault="00940316" w:rsidP="00940316">
      <w:pPr>
        <w:pStyle w:val="BaseParagraphIndentforInfo"/>
        <w:numPr>
          <w:ilvl w:val="0"/>
          <w:numId w:val="31"/>
        </w:numPr>
        <w:spacing w:after="60"/>
        <w:ind w:left="630"/>
        <w:contextualSpacing w:val="0"/>
      </w:pPr>
      <w:r>
        <w:t>Remove these fields if the user selects “No”.</w:t>
      </w:r>
    </w:p>
    <w:p w:rsidR="00F73D77" w:rsidRDefault="00F73D77" w:rsidP="00560FE4">
      <w:pPr>
        <w:pStyle w:val="BaseParagraphIndentforInfo"/>
        <w:ind w:left="270"/>
      </w:pPr>
    </w:p>
    <w:p w:rsidR="00781ACC" w:rsidRDefault="00781ACC" w:rsidP="00A11E89">
      <w:pPr>
        <w:pStyle w:val="Heading2"/>
      </w:pPr>
      <w:bookmarkStart w:id="30" w:name="_Toc523933968"/>
      <w:bookmarkStart w:id="31" w:name="_Toc523998459"/>
      <w:r w:rsidRPr="00781ACC">
        <w:lastRenderedPageBreak/>
        <w:t>Online Offer Step 4 - Terms &amp; Conditions</w:t>
      </w:r>
      <w:bookmarkEnd w:id="30"/>
      <w:bookmarkEnd w:id="31"/>
    </w:p>
    <w:p w:rsidR="00781ACC" w:rsidRDefault="00781ACC" w:rsidP="00560FE4">
      <w:pPr>
        <w:pStyle w:val="BaseParagraphIndentforInfo"/>
        <w:keepNext/>
        <w:ind w:left="270"/>
      </w:pPr>
    </w:p>
    <w:p w:rsidR="00901AEF" w:rsidRDefault="00272CC5" w:rsidP="00560FE4">
      <w:pPr>
        <w:pStyle w:val="BaseParagraphIndentforInfo"/>
        <w:ind w:left="270"/>
      </w:pPr>
      <w:r>
        <w:rPr>
          <w:noProof/>
        </w:rPr>
        <w:drawing>
          <wp:inline distT="0" distB="0" distL="0" distR="0">
            <wp:extent cx="6217920" cy="63093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6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9F0" w:rsidRDefault="00A849F0" w:rsidP="00560FE4">
      <w:pPr>
        <w:pStyle w:val="BaseParagraphIndentforInfo"/>
        <w:ind w:left="270"/>
      </w:pPr>
    </w:p>
    <w:p w:rsidR="00B515A6" w:rsidRDefault="00B515A6" w:rsidP="00560FE4">
      <w:pPr>
        <w:pStyle w:val="BaseParagraphIndentforInfo"/>
        <w:ind w:left="270"/>
      </w:pPr>
    </w:p>
    <w:p w:rsidR="00A849F0" w:rsidRDefault="00A849F0" w:rsidP="00A849F0">
      <w:pPr>
        <w:pStyle w:val="BaseParagraphIndentforInfo"/>
        <w:numPr>
          <w:ilvl w:val="0"/>
          <w:numId w:val="32"/>
        </w:numPr>
        <w:spacing w:after="60"/>
        <w:ind w:left="630"/>
        <w:contextualSpacing w:val="0"/>
      </w:pPr>
      <w:r>
        <w:t xml:space="preserve">Update the progress tracker; highlight Step 4. </w:t>
      </w:r>
    </w:p>
    <w:p w:rsidR="00362EBF" w:rsidRDefault="00362EBF" w:rsidP="00B515A6">
      <w:pPr>
        <w:pStyle w:val="BaseParagraphIndentforInfo"/>
        <w:numPr>
          <w:ilvl w:val="0"/>
          <w:numId w:val="32"/>
        </w:numPr>
        <w:spacing w:after="60"/>
        <w:ind w:left="630"/>
        <w:contextualSpacing w:val="0"/>
      </w:pPr>
      <w:r>
        <w:t>Display the Terms &amp; Conditions in a scrollable region.</w:t>
      </w:r>
    </w:p>
    <w:p w:rsidR="00362EBF" w:rsidRDefault="00362EBF" w:rsidP="00B515A6">
      <w:pPr>
        <w:pStyle w:val="BaseParagraphIndentforInfo"/>
        <w:numPr>
          <w:ilvl w:val="0"/>
          <w:numId w:val="32"/>
        </w:numPr>
        <w:spacing w:after="60"/>
        <w:ind w:left="630"/>
        <w:contextualSpacing w:val="0"/>
      </w:pPr>
      <w:r>
        <w:t xml:space="preserve">Display </w:t>
      </w:r>
      <w:r w:rsidR="00272CC5">
        <w:t xml:space="preserve">checkbox </w:t>
      </w:r>
      <w:r>
        <w:t xml:space="preserve">options to accept the terms and </w:t>
      </w:r>
      <w:r w:rsidR="00A849F0">
        <w:t xml:space="preserve">to </w:t>
      </w:r>
      <w:r>
        <w:t>agree to the purchase price; neither option should be pre-selected</w:t>
      </w:r>
      <w:r w:rsidR="00272CC5">
        <w:t xml:space="preserve"> (require the user to check both)</w:t>
      </w:r>
      <w:r>
        <w:t>.</w:t>
      </w:r>
    </w:p>
    <w:p w:rsidR="00362EBF" w:rsidRDefault="00362EBF" w:rsidP="00B515A6">
      <w:pPr>
        <w:pStyle w:val="BaseParagraphIndentforInfo"/>
        <w:numPr>
          <w:ilvl w:val="0"/>
          <w:numId w:val="32"/>
        </w:numPr>
        <w:spacing w:after="60"/>
        <w:ind w:left="630"/>
        <w:contextualSpacing w:val="0"/>
      </w:pPr>
      <w:r>
        <w:t>Enable the Next button only after the user selects both options.</w:t>
      </w:r>
    </w:p>
    <w:p w:rsidR="00901AEF" w:rsidRDefault="00901AEF" w:rsidP="00560FE4">
      <w:pPr>
        <w:pStyle w:val="BaseParagraphIndentforInfo"/>
        <w:ind w:left="270"/>
      </w:pPr>
    </w:p>
    <w:p w:rsidR="00781ACC" w:rsidRDefault="00781ACC" w:rsidP="00A11E89">
      <w:pPr>
        <w:pStyle w:val="Heading2"/>
      </w:pPr>
      <w:bookmarkStart w:id="32" w:name="_Toc523933969"/>
      <w:bookmarkStart w:id="33" w:name="_Toc523998460"/>
      <w:r w:rsidRPr="00781ACC">
        <w:lastRenderedPageBreak/>
        <w:t>Online Offer Step 5 - Thank you!</w:t>
      </w:r>
      <w:bookmarkEnd w:id="32"/>
      <w:bookmarkEnd w:id="33"/>
    </w:p>
    <w:p w:rsidR="00781ACC" w:rsidRDefault="00781ACC" w:rsidP="00560FE4">
      <w:pPr>
        <w:pStyle w:val="BaseParagraphIndentforInfo"/>
        <w:keepNext/>
        <w:ind w:left="270"/>
      </w:pPr>
    </w:p>
    <w:p w:rsidR="00901AEF" w:rsidRDefault="00493B36" w:rsidP="00560FE4">
      <w:pPr>
        <w:pStyle w:val="BaseParagraphIndentforInfo"/>
        <w:ind w:left="270"/>
      </w:pPr>
      <w:r>
        <w:rPr>
          <w:noProof/>
        </w:rPr>
        <w:drawing>
          <wp:inline distT="0" distB="0" distL="0" distR="0" wp14:anchorId="5FFD3CDA" wp14:editId="11146E8F">
            <wp:extent cx="6262777" cy="345757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622" cy="346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5A6" w:rsidRDefault="00B515A6" w:rsidP="00560FE4">
      <w:pPr>
        <w:pStyle w:val="BaseParagraphIndentforInfo"/>
        <w:ind w:left="270"/>
      </w:pPr>
    </w:p>
    <w:p w:rsidR="00B515A6" w:rsidRDefault="00B515A6" w:rsidP="00B515A6">
      <w:pPr>
        <w:pStyle w:val="BaseParagraphIndentforInfo"/>
        <w:numPr>
          <w:ilvl w:val="0"/>
          <w:numId w:val="30"/>
        </w:numPr>
        <w:spacing w:after="60"/>
        <w:ind w:left="720"/>
        <w:contextualSpacing w:val="0"/>
      </w:pPr>
      <w:r>
        <w:t xml:space="preserve">Update the progress tracker; highlight Step 5. </w:t>
      </w:r>
    </w:p>
    <w:p w:rsidR="00B515A6" w:rsidRDefault="00B515A6" w:rsidP="00B515A6">
      <w:pPr>
        <w:pStyle w:val="BaseParagraphIndentforInfo"/>
        <w:numPr>
          <w:ilvl w:val="0"/>
          <w:numId w:val="30"/>
        </w:numPr>
        <w:spacing w:after="60"/>
        <w:ind w:left="720"/>
        <w:contextualSpacing w:val="0"/>
      </w:pPr>
      <w:r>
        <w:t>Prompt the user to close the form and return to the auction site/app.</w:t>
      </w:r>
    </w:p>
    <w:p w:rsidR="00B515A6" w:rsidRDefault="00B515A6" w:rsidP="00560FE4">
      <w:pPr>
        <w:pStyle w:val="BaseParagraphIndentforInfo"/>
        <w:ind w:left="270"/>
      </w:pPr>
    </w:p>
    <w:p w:rsidR="00781ACC" w:rsidRDefault="00781ACC" w:rsidP="00781ACC">
      <w:pPr>
        <w:pStyle w:val="Heading2"/>
        <w:numPr>
          <w:ilvl w:val="1"/>
          <w:numId w:val="8"/>
        </w:numPr>
      </w:pPr>
      <w:bookmarkStart w:id="34" w:name="_Toc523933970"/>
      <w:bookmarkStart w:id="35" w:name="_Toc523998461"/>
      <w:r w:rsidRPr="00781ACC">
        <w:lastRenderedPageBreak/>
        <w:t>Online Offer</w:t>
      </w:r>
      <w:r>
        <w:t xml:space="preserve"> Mobile App</w:t>
      </w:r>
      <w:bookmarkEnd w:id="34"/>
      <w:bookmarkEnd w:id="35"/>
    </w:p>
    <w:p w:rsidR="00781ACC" w:rsidRDefault="00362EBF" w:rsidP="00560FE4">
      <w:pPr>
        <w:pStyle w:val="BaseParagraphIndentforInfo"/>
        <w:keepNext/>
        <w:ind w:left="270"/>
      </w:pPr>
      <w:r>
        <w:t>The Online Offer process on the mobile app should be the same multi-step process used on the website.</w:t>
      </w:r>
    </w:p>
    <w:p w:rsidR="001B5F12" w:rsidRDefault="001B5F12" w:rsidP="00560FE4">
      <w:pPr>
        <w:pStyle w:val="BaseParagraphIndentforInfo"/>
        <w:keepNext/>
        <w:ind w:left="270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6"/>
        <w:gridCol w:w="5125"/>
      </w:tblGrid>
      <w:tr w:rsidR="00493B36" w:rsidRPr="00F05F34" w:rsidTr="00560FE4">
        <w:trPr>
          <w:jc w:val="center"/>
        </w:trPr>
        <w:tc>
          <w:tcPr>
            <w:tcW w:w="4945" w:type="dxa"/>
          </w:tcPr>
          <w:p w:rsidR="00493B36" w:rsidRDefault="001B5F12" w:rsidP="00940316">
            <w:pPr>
              <w:spacing w:after="0" w:line="240" w:lineRule="auto"/>
              <w:ind w:left="165"/>
              <w:rPr>
                <w:noProof/>
              </w:rPr>
            </w:pPr>
            <w:r>
              <w:object w:dxaOrig="4800" w:dyaOrig="15165">
                <v:shape id="_x0000_i1398" type="#_x0000_t75" style="width:228pt;height:592.5pt" o:ole="">
                  <v:imagedata r:id="rId30" o:title=""/>
                </v:shape>
                <o:OLEObject Type="Embed" ProgID="PBrush" ShapeID="_x0000_i1398" DrawAspect="Content" ObjectID="_1597741804" r:id="rId31"/>
              </w:object>
            </w:r>
          </w:p>
        </w:tc>
        <w:tc>
          <w:tcPr>
            <w:tcW w:w="5125" w:type="dxa"/>
          </w:tcPr>
          <w:p w:rsidR="00493B36" w:rsidRDefault="00173A95" w:rsidP="00560FE4">
            <w:pPr>
              <w:jc w:val="right"/>
              <w:rPr>
                <w:noProof/>
              </w:rPr>
            </w:pPr>
            <w:r>
              <w:object w:dxaOrig="4755" w:dyaOrig="11565">
                <v:shape id="_x0000_i1399" type="#_x0000_t75" style="width:225.75pt;height:500.25pt" o:ole="">
                  <v:imagedata r:id="rId32" o:title=""/>
                </v:shape>
                <o:OLEObject Type="Embed" ProgID="PBrush" ShapeID="_x0000_i1399" DrawAspect="Content" ObjectID="_1597741805" r:id="rId33"/>
              </w:object>
            </w:r>
          </w:p>
        </w:tc>
      </w:tr>
    </w:tbl>
    <w:p w:rsidR="00493B36" w:rsidRDefault="00493B36" w:rsidP="00493B36"/>
    <w:p w:rsidR="00173A95" w:rsidRDefault="00173A95" w:rsidP="00493B36"/>
    <w:p w:rsidR="00173A95" w:rsidRDefault="00173A95" w:rsidP="00493B3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35"/>
        <w:gridCol w:w="5035"/>
      </w:tblGrid>
      <w:tr w:rsidR="00493B36" w:rsidRPr="00FD17F7" w:rsidTr="00940316">
        <w:tc>
          <w:tcPr>
            <w:tcW w:w="5035" w:type="dxa"/>
          </w:tcPr>
          <w:p w:rsidR="00493B36" w:rsidRPr="00FD17F7" w:rsidRDefault="00493B36" w:rsidP="00940316">
            <w:r>
              <w:rPr>
                <w:noProof/>
              </w:rPr>
              <w:drawing>
                <wp:inline distT="0" distB="0" distL="0" distR="0" wp14:anchorId="4B8DD3FD" wp14:editId="1B0A7BD6">
                  <wp:extent cx="2883105" cy="56578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8.3.1 Mobile Offer Form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994" cy="5732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35" w:type="dxa"/>
          </w:tcPr>
          <w:p w:rsidR="00493B36" w:rsidRPr="00FD17F7" w:rsidRDefault="00173A95" w:rsidP="00173A95">
            <w:pPr>
              <w:jc w:val="center"/>
            </w:pPr>
            <w:r>
              <w:object w:dxaOrig="4710" w:dyaOrig="13920">
                <v:shape id="_x0000_i1400" type="#_x0000_t75" style="width:221.25pt;height:583.5pt" o:ole="">
                  <v:imagedata r:id="rId35" o:title=""/>
                </v:shape>
                <o:OLEObject Type="Embed" ProgID="PBrush" ShapeID="_x0000_i1400" DrawAspect="Content" ObjectID="_1597741806" r:id="rId36"/>
              </w:object>
            </w:r>
          </w:p>
        </w:tc>
      </w:tr>
    </w:tbl>
    <w:p w:rsidR="00493B36" w:rsidRDefault="00493B36" w:rsidP="00493B3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6"/>
        <w:gridCol w:w="4994"/>
      </w:tblGrid>
      <w:tr w:rsidR="00493B36" w:rsidRPr="0037479A" w:rsidTr="00493B36">
        <w:tc>
          <w:tcPr>
            <w:tcW w:w="5076" w:type="dxa"/>
          </w:tcPr>
          <w:p w:rsidR="00493B36" w:rsidRPr="0037479A" w:rsidRDefault="00C6083B" w:rsidP="00940316">
            <w:r>
              <w:object w:dxaOrig="4440" w:dyaOrig="12120">
                <v:shape id="_x0000_i1411" type="#_x0000_t75" style="width:222pt;height:606pt" o:ole="">
                  <v:imagedata r:id="rId37" o:title=""/>
                </v:shape>
                <o:OLEObject Type="Embed" ProgID="PBrush" ShapeID="_x0000_i1411" DrawAspect="Content" ObjectID="_1597741807" r:id="rId38"/>
              </w:object>
            </w:r>
          </w:p>
        </w:tc>
        <w:tc>
          <w:tcPr>
            <w:tcW w:w="4994" w:type="dxa"/>
          </w:tcPr>
          <w:p w:rsidR="00493B36" w:rsidRPr="0037479A" w:rsidRDefault="00493B36" w:rsidP="0094031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FEBFA7" wp14:editId="040B6574">
                  <wp:extent cx="2912834" cy="4105275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8.5.1 Mobile Offer Form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56" cy="4131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24"/>
    </w:tbl>
    <w:p w:rsidR="0022515F" w:rsidRPr="00AB0819" w:rsidRDefault="0022515F" w:rsidP="007F1903">
      <w:pPr>
        <w:pStyle w:val="BaseParagraph"/>
      </w:pPr>
    </w:p>
    <w:sectPr w:rsidR="0022515F" w:rsidRPr="00AB0819" w:rsidSect="001B5F12">
      <w:pgSz w:w="12240" w:h="15840" w:code="1"/>
      <w:pgMar w:top="1080" w:right="1080" w:bottom="1080" w:left="1080" w:header="36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6A1D" w:rsidRDefault="00DE6A1D">
      <w:r>
        <w:separator/>
      </w:r>
    </w:p>
  </w:endnote>
  <w:endnote w:type="continuationSeparator" w:id="0">
    <w:p w:rsidR="00DE6A1D" w:rsidRDefault="00DE6A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0316" w:rsidRPr="000344FD" w:rsidRDefault="00940316" w:rsidP="00AD0599">
    <w:pPr>
      <w:pStyle w:val="Footer"/>
      <w:tabs>
        <w:tab w:val="clear" w:pos="5400"/>
        <w:tab w:val="right" w:pos="11548"/>
      </w:tabs>
      <w:ind w:right="90"/>
      <w:jc w:val="left"/>
      <w:rPr>
        <w:i/>
        <w:color w:val="auto"/>
      </w:rPr>
    </w:pPr>
    <w:r w:rsidRPr="000344FD">
      <w:rPr>
        <w:i/>
        <w:color w:val="auto"/>
      </w:rPr>
      <w:fldChar w:fldCharType="begin"/>
    </w:r>
    <w:r w:rsidRPr="000344FD">
      <w:rPr>
        <w:i/>
        <w:color w:val="auto"/>
      </w:rPr>
      <w:instrText xml:space="preserve"> PAGE   \* MERGEFORMAT </w:instrText>
    </w:r>
    <w:r w:rsidRPr="000344FD">
      <w:rPr>
        <w:i/>
        <w:color w:val="auto"/>
      </w:rPr>
      <w:fldChar w:fldCharType="separate"/>
    </w:r>
    <w:r w:rsidR="00FC3F13">
      <w:rPr>
        <w:i/>
        <w:noProof/>
        <w:color w:val="auto"/>
      </w:rPr>
      <w:t>19</w:t>
    </w:r>
    <w:r w:rsidRPr="000344FD">
      <w:rPr>
        <w:i/>
        <w:color w:val="auto"/>
      </w:rPr>
      <w:fldChar w:fldCharType="end"/>
    </w:r>
    <w:r w:rsidRPr="000344FD">
      <w:rPr>
        <w:i/>
        <w:color w:val="auto"/>
      </w:rPr>
      <w:t xml:space="preserve"> of </w:t>
    </w:r>
    <w:r w:rsidRPr="000344FD">
      <w:rPr>
        <w:i/>
        <w:color w:val="auto"/>
      </w:rPr>
      <w:fldChar w:fldCharType="begin"/>
    </w:r>
    <w:r w:rsidRPr="000344FD">
      <w:rPr>
        <w:i/>
        <w:color w:val="auto"/>
      </w:rPr>
      <w:instrText xml:space="preserve"> NUMPAGES   \* MERGEFORMAT </w:instrText>
    </w:r>
    <w:r w:rsidRPr="000344FD">
      <w:rPr>
        <w:i/>
        <w:color w:val="auto"/>
      </w:rPr>
      <w:fldChar w:fldCharType="separate"/>
    </w:r>
    <w:r w:rsidR="00FC3F13">
      <w:rPr>
        <w:i/>
        <w:noProof/>
        <w:color w:val="auto"/>
      </w:rPr>
      <w:t>19</w:t>
    </w:r>
    <w:r w:rsidRPr="000344FD">
      <w:rPr>
        <w:i/>
        <w:color w:val="auto"/>
      </w:rPr>
      <w:fldChar w:fldCharType="end"/>
    </w:r>
    <w:r w:rsidR="00FC3F13">
      <w:rPr>
        <w:i/>
        <w:color w:val="auto"/>
      </w:rPr>
      <w:t xml:space="preserve"> - DRAFT</w:t>
    </w:r>
    <w:r w:rsidRPr="000344FD">
      <w:rPr>
        <w:i/>
        <w:color w:val="auto"/>
      </w:rPr>
      <w:tab/>
    </w:r>
    <w:r>
      <w:rPr>
        <w:color w:val="auto"/>
      </w:rPr>
      <w:t>Project Name</w:t>
    </w:r>
    <w:r w:rsidRPr="000344FD">
      <w:rPr>
        <w:i/>
        <w:color w:val="auto"/>
      </w:rPr>
      <w:t>:</w:t>
    </w:r>
    <w:r>
      <w:rPr>
        <w:i/>
        <w:color w:val="auto"/>
      </w:rPr>
      <w:t xml:space="preserve"> </w:t>
    </w:r>
    <w:r w:rsidRPr="000344FD">
      <w:rPr>
        <w:i/>
        <w:color w:val="auto"/>
      </w:rPr>
      <w:fldChar w:fldCharType="begin"/>
    </w:r>
    <w:r w:rsidRPr="000344FD">
      <w:rPr>
        <w:i/>
        <w:color w:val="auto"/>
      </w:rPr>
      <w:instrText xml:space="preserve"> DOCPROPERTY  "Project Name"  \* MERGEFORMAT </w:instrText>
    </w:r>
    <w:r w:rsidRPr="000344FD">
      <w:rPr>
        <w:i/>
        <w:color w:val="auto"/>
      </w:rPr>
      <w:fldChar w:fldCharType="separate"/>
    </w:r>
    <w:r>
      <w:rPr>
        <w:i/>
        <w:color w:val="auto"/>
      </w:rPr>
      <w:t>Transactional Forms</w:t>
    </w:r>
    <w:r w:rsidRPr="000344FD">
      <w:rPr>
        <w:i/>
        <w:color w:val="auto"/>
      </w:rPr>
      <w:fldChar w:fldCharType="end"/>
    </w:r>
  </w:p>
  <w:p w:rsidR="00940316" w:rsidRPr="000344FD" w:rsidRDefault="00940316" w:rsidP="004B5873">
    <w:pPr>
      <w:pStyle w:val="Footer"/>
      <w:tabs>
        <w:tab w:val="clear" w:pos="5400"/>
        <w:tab w:val="right" w:pos="11548"/>
      </w:tabs>
      <w:ind w:right="540"/>
      <w:rPr>
        <w:i/>
        <w:color w:val="auto"/>
      </w:rPr>
    </w:pPr>
    <w:r w:rsidRPr="000344FD">
      <w:rPr>
        <w:color w:val="auto"/>
      </w:rPr>
      <w:t xml:space="preserve">Copyright © </w:t>
    </w:r>
    <w:r w:rsidRPr="000344FD">
      <w:rPr>
        <w:color w:val="auto"/>
      </w:rPr>
      <w:fldChar w:fldCharType="begin"/>
    </w:r>
    <w:r w:rsidRPr="000344FD">
      <w:rPr>
        <w:color w:val="auto"/>
      </w:rPr>
      <w:instrText xml:space="preserve"> DATE  \@ "yyyy"  \* MERGEFORMAT </w:instrText>
    </w:r>
    <w:r w:rsidRPr="000344FD">
      <w:rPr>
        <w:color w:val="auto"/>
      </w:rPr>
      <w:fldChar w:fldCharType="separate"/>
    </w:r>
    <w:r>
      <w:rPr>
        <w:noProof/>
        <w:color w:val="auto"/>
      </w:rPr>
      <w:t>2018</w:t>
    </w:r>
    <w:r w:rsidRPr="000344FD">
      <w:rPr>
        <w:color w:val="auto"/>
      </w:rPr>
      <w:fldChar w:fldCharType="end"/>
    </w:r>
    <w:r w:rsidRPr="000344FD">
      <w:rPr>
        <w:color w:val="auto"/>
      </w:rPr>
      <w:t xml:space="preserve"> </w:t>
    </w:r>
    <w:r w:rsidRPr="000344FD">
      <w:rPr>
        <w:color w:val="auto"/>
      </w:rPr>
      <w:fldChar w:fldCharType="begin"/>
    </w:r>
    <w:r w:rsidRPr="000344FD">
      <w:rPr>
        <w:color w:val="auto"/>
      </w:rPr>
      <w:instrText xml:space="preserve"> DOCPROPERTY  Corporation_Name  \* MERGEFORMAT </w:instrText>
    </w:r>
    <w:r w:rsidRPr="000344FD">
      <w:rPr>
        <w:color w:val="auto"/>
      </w:rPr>
      <w:fldChar w:fldCharType="separate"/>
    </w:r>
    <w:proofErr w:type="spellStart"/>
    <w:r>
      <w:rPr>
        <w:color w:val="auto"/>
      </w:rPr>
      <w:t>ServiceLink</w:t>
    </w:r>
    <w:proofErr w:type="spellEnd"/>
    <w:r w:rsidRPr="000344FD">
      <w:rPr>
        <w:color w:val="auto"/>
      </w:rPr>
      <w:fldChar w:fldCharType="end"/>
    </w:r>
    <w:r w:rsidRPr="000344FD">
      <w:rPr>
        <w:color w:val="auto"/>
      </w:rPr>
      <w:t xml:space="preserve"> </w:t>
    </w:r>
    <w:r w:rsidRPr="000344FD">
      <w:rPr>
        <w:color w:val="auto"/>
      </w:rPr>
      <w:fldChar w:fldCharType="begin"/>
    </w:r>
    <w:r w:rsidRPr="000344FD">
      <w:rPr>
        <w:color w:val="auto"/>
      </w:rPr>
      <w:instrText xml:space="preserve"> DOCPROPERTY  Corporation_Address  \* MERGEFORMAT </w:instrText>
    </w:r>
    <w:r w:rsidRPr="000344FD">
      <w:rPr>
        <w:color w:val="auto"/>
      </w:rPr>
      <w:fldChar w:fldCharType="separate"/>
    </w:r>
    <w:r>
      <w:rPr>
        <w:color w:val="auto"/>
      </w:rPr>
      <w:t>3220 El Camino Real, Irvine, California 92602 USA</w:t>
    </w:r>
    <w:r w:rsidRPr="000344FD">
      <w:rPr>
        <w:color w:val="auto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0316" w:rsidRPr="000344FD" w:rsidRDefault="00940316" w:rsidP="00104FC4">
    <w:pPr>
      <w:pStyle w:val="Footer"/>
      <w:ind w:left="-720"/>
      <w:rPr>
        <w:color w:val="auto"/>
      </w:rPr>
    </w:pPr>
    <w:r w:rsidRPr="000344FD">
      <w:rPr>
        <w:color w:val="auto"/>
      </w:rPr>
      <w:t xml:space="preserve">Copyright © </w:t>
    </w:r>
    <w:r w:rsidRPr="000344FD">
      <w:rPr>
        <w:color w:val="auto"/>
      </w:rPr>
      <w:fldChar w:fldCharType="begin"/>
    </w:r>
    <w:r w:rsidRPr="000344FD">
      <w:rPr>
        <w:color w:val="auto"/>
      </w:rPr>
      <w:instrText xml:space="preserve"> DATE  \@ "yyyy"  \* MERGEFORMAT </w:instrText>
    </w:r>
    <w:r w:rsidRPr="000344FD">
      <w:rPr>
        <w:color w:val="auto"/>
      </w:rPr>
      <w:fldChar w:fldCharType="separate"/>
    </w:r>
    <w:r>
      <w:rPr>
        <w:noProof/>
        <w:color w:val="auto"/>
      </w:rPr>
      <w:t>2018</w:t>
    </w:r>
    <w:r w:rsidRPr="000344FD">
      <w:rPr>
        <w:color w:val="auto"/>
      </w:rPr>
      <w:fldChar w:fldCharType="end"/>
    </w:r>
    <w:r w:rsidRPr="000344FD">
      <w:rPr>
        <w:color w:val="auto"/>
      </w:rPr>
      <w:t xml:space="preserve"> </w:t>
    </w:r>
    <w:r w:rsidRPr="000344FD">
      <w:rPr>
        <w:color w:val="auto"/>
      </w:rPr>
      <w:fldChar w:fldCharType="begin"/>
    </w:r>
    <w:r w:rsidRPr="000344FD">
      <w:rPr>
        <w:color w:val="auto"/>
      </w:rPr>
      <w:instrText xml:space="preserve"> DOCPROPERTY  Corporation_Name  \* MERGEFORMAT </w:instrText>
    </w:r>
    <w:r w:rsidRPr="000344FD">
      <w:rPr>
        <w:color w:val="auto"/>
      </w:rPr>
      <w:fldChar w:fldCharType="separate"/>
    </w:r>
    <w:proofErr w:type="spellStart"/>
    <w:r>
      <w:rPr>
        <w:color w:val="auto"/>
      </w:rPr>
      <w:t>ServiceLink</w:t>
    </w:r>
    <w:proofErr w:type="spellEnd"/>
    <w:r w:rsidRPr="000344FD">
      <w:rPr>
        <w:color w:val="auto"/>
      </w:rPr>
      <w:fldChar w:fldCharType="end"/>
    </w:r>
    <w:r w:rsidRPr="000344FD">
      <w:rPr>
        <w:color w:val="auto"/>
      </w:rPr>
      <w:t xml:space="preserve"> </w:t>
    </w:r>
    <w:r w:rsidRPr="000344FD">
      <w:rPr>
        <w:color w:val="auto"/>
      </w:rPr>
      <w:fldChar w:fldCharType="begin"/>
    </w:r>
    <w:r w:rsidRPr="000344FD">
      <w:rPr>
        <w:color w:val="auto"/>
      </w:rPr>
      <w:instrText xml:space="preserve"> DOCPROPERTY  Corporation_Address  \* MERGEFORMAT </w:instrText>
    </w:r>
    <w:r w:rsidRPr="000344FD">
      <w:rPr>
        <w:color w:val="auto"/>
      </w:rPr>
      <w:fldChar w:fldCharType="separate"/>
    </w:r>
    <w:r>
      <w:rPr>
        <w:color w:val="auto"/>
      </w:rPr>
      <w:t>3220 El Camino Real, Irvine, California 92602 USA</w:t>
    </w:r>
    <w:r w:rsidRPr="000344FD">
      <w:rPr>
        <w:color w:val="auto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6A1D" w:rsidRDefault="00DE6A1D">
      <w:r>
        <w:separator/>
      </w:r>
    </w:p>
  </w:footnote>
  <w:footnote w:type="continuationSeparator" w:id="0">
    <w:p w:rsidR="00DE6A1D" w:rsidRDefault="00DE6A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0316" w:rsidRDefault="00940316" w:rsidP="007A23E5">
    <w:pPr>
      <w:pStyle w:val="Header"/>
      <w:ind w:left="-720"/>
      <w:jc w:val="right"/>
    </w:pPr>
    <w:r>
      <w:rPr>
        <w:noProof/>
      </w:rPr>
      <w:drawing>
        <wp:inline distT="0" distB="0" distL="0" distR="0" wp14:anchorId="756CFEF4" wp14:editId="756CFEF5">
          <wp:extent cx="1615864" cy="236972"/>
          <wp:effectExtent l="0" t="0" r="3810" b="0"/>
          <wp:docPr id="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55420" cy="2427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0316" w:rsidRDefault="00940316" w:rsidP="007A23E5">
    <w:pPr>
      <w:pStyle w:val="Header"/>
      <w:ind w:left="-720"/>
      <w:jc w:val="right"/>
    </w:pPr>
    <w:r>
      <w:rPr>
        <w:noProof/>
      </w:rPr>
      <w:drawing>
        <wp:inline distT="0" distB="0" distL="0" distR="0" wp14:anchorId="756CFEF6" wp14:editId="756CFEF7">
          <wp:extent cx="1997527" cy="292944"/>
          <wp:effectExtent l="0" t="0" r="317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72389" cy="30392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56E05DC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16CA2C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5D2336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4365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CFAE2C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124F2E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804EF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BC63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CD021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510BA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037C17"/>
    <w:multiLevelType w:val="hybridMultilevel"/>
    <w:tmpl w:val="A894A7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E155BC0"/>
    <w:multiLevelType w:val="hybridMultilevel"/>
    <w:tmpl w:val="578C0B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2894816"/>
    <w:multiLevelType w:val="hybridMultilevel"/>
    <w:tmpl w:val="4A7CD6B4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3" w15:restartNumberingAfterBreak="0">
    <w:nsid w:val="15994567"/>
    <w:multiLevelType w:val="hybridMultilevel"/>
    <w:tmpl w:val="898C28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5AD30D8"/>
    <w:multiLevelType w:val="hybridMultilevel"/>
    <w:tmpl w:val="295E8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AA7AF6"/>
    <w:multiLevelType w:val="hybridMultilevel"/>
    <w:tmpl w:val="E7649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17A7479"/>
    <w:multiLevelType w:val="multilevel"/>
    <w:tmpl w:val="26BC80FC"/>
    <w:styleLink w:val="BRs"/>
    <w:lvl w:ilvl="0">
      <w:start w:val="1"/>
      <w:numFmt w:val="decimal"/>
      <w:suff w:val="space"/>
      <w:lvlText w:val="%1"/>
      <w:lvlJc w:val="left"/>
      <w:pPr>
        <w:ind w:left="144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288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432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76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72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864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008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152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296" w:firstLine="0"/>
      </w:pPr>
      <w:rPr>
        <w:rFonts w:hint="default"/>
      </w:rPr>
    </w:lvl>
  </w:abstractNum>
  <w:abstractNum w:abstractNumId="17" w15:restartNumberingAfterBreak="0">
    <w:nsid w:val="29E15480"/>
    <w:multiLevelType w:val="hybridMultilevel"/>
    <w:tmpl w:val="D9367AF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8" w15:restartNumberingAfterBreak="0">
    <w:nsid w:val="35DF6451"/>
    <w:multiLevelType w:val="multilevel"/>
    <w:tmpl w:val="EEDC0E76"/>
    <w:styleLink w:val="Comment"/>
    <w:lvl w:ilvl="0">
      <w:start w:val="1"/>
      <w:numFmt w:val="bullet"/>
      <w:pStyle w:val="Commentary"/>
      <w:lvlText w:val=""/>
      <w:lvlJc w:val="left"/>
      <w:pPr>
        <w:ind w:left="360" w:hanging="360"/>
      </w:pPr>
      <w:rPr>
        <w:rFonts w:ascii="Wingdings" w:hAnsi="Wingdings"/>
        <w:color w:val="17365D" w:themeColor="text2" w:themeShade="BF"/>
        <w:sz w:val="22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9AB1191"/>
    <w:multiLevelType w:val="multilevel"/>
    <w:tmpl w:val="EEDC0E76"/>
    <w:numStyleLink w:val="Comment"/>
  </w:abstractNum>
  <w:abstractNum w:abstractNumId="20" w15:restartNumberingAfterBreak="0">
    <w:nsid w:val="3C816575"/>
    <w:multiLevelType w:val="hybridMultilevel"/>
    <w:tmpl w:val="0DF6E054"/>
    <w:lvl w:ilvl="0" w:tplc="F112C030">
      <w:start w:val="1"/>
      <w:numFmt w:val="bullet"/>
      <w:pStyle w:val="BAFollow-Up"/>
      <w:lvlText w:val=""/>
      <w:lvlJc w:val="left"/>
      <w:pPr>
        <w:ind w:left="12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7070BC9"/>
    <w:multiLevelType w:val="multilevel"/>
    <w:tmpl w:val="BE5EC9FA"/>
    <w:styleLink w:val="BulletedInfo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48CC102C"/>
    <w:multiLevelType w:val="hybridMultilevel"/>
    <w:tmpl w:val="2612F29A"/>
    <w:lvl w:ilvl="0" w:tplc="04090001">
      <w:start w:val="1"/>
      <w:numFmt w:val="bullet"/>
      <w:lvlText w:val=""/>
      <w:lvlJc w:val="left"/>
      <w:pPr>
        <w:ind w:left="99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4" w:hanging="360"/>
      </w:pPr>
      <w:rPr>
        <w:rFonts w:ascii="Wingdings" w:hAnsi="Wingdings" w:hint="default"/>
      </w:rPr>
    </w:lvl>
  </w:abstractNum>
  <w:abstractNum w:abstractNumId="23" w15:restartNumberingAfterBreak="0">
    <w:nsid w:val="4C494027"/>
    <w:multiLevelType w:val="multilevel"/>
    <w:tmpl w:val="BE5EC9FA"/>
    <w:numStyleLink w:val="BulletedInfo"/>
  </w:abstractNum>
  <w:abstractNum w:abstractNumId="24" w15:restartNumberingAfterBreak="0">
    <w:nsid w:val="57F92344"/>
    <w:multiLevelType w:val="multilevel"/>
    <w:tmpl w:val="BCC454CC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576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864"/>
        </w:tabs>
        <w:ind w:left="864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296"/>
        </w:tabs>
        <w:ind w:left="1296" w:hanging="86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548"/>
        </w:tabs>
        <w:ind w:left="1548" w:hanging="1008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782"/>
        </w:tabs>
        <w:ind w:left="1782" w:hanging="1152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2106"/>
        </w:tabs>
        <w:ind w:left="2106" w:hanging="1296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2448"/>
        </w:tabs>
        <w:ind w:left="2448" w:hanging="144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2880"/>
        </w:tabs>
        <w:ind w:left="2880" w:hanging="1728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3222"/>
        </w:tabs>
        <w:ind w:left="3222" w:hanging="1872"/>
      </w:pPr>
      <w:rPr>
        <w:rFonts w:hint="default"/>
      </w:rPr>
    </w:lvl>
  </w:abstractNum>
  <w:abstractNum w:abstractNumId="25" w15:restartNumberingAfterBreak="0">
    <w:nsid w:val="71895947"/>
    <w:multiLevelType w:val="multilevel"/>
    <w:tmpl w:val="BE5EC9FA"/>
    <w:numStyleLink w:val="BulletedInfo"/>
  </w:abstractNum>
  <w:abstractNum w:abstractNumId="26" w15:restartNumberingAfterBreak="0">
    <w:nsid w:val="7953352C"/>
    <w:multiLevelType w:val="hybridMultilevel"/>
    <w:tmpl w:val="3D9AB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972FC7"/>
    <w:multiLevelType w:val="hybridMultilevel"/>
    <w:tmpl w:val="66A2B79A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8" w15:restartNumberingAfterBreak="0">
    <w:nsid w:val="7FA5313D"/>
    <w:multiLevelType w:val="hybridMultilevel"/>
    <w:tmpl w:val="630E74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0"/>
  </w:num>
  <w:num w:numId="3">
    <w:abstractNumId w:val="18"/>
  </w:num>
  <w:num w:numId="4">
    <w:abstractNumId w:val="19"/>
  </w:num>
  <w:num w:numId="5">
    <w:abstractNumId w:val="21"/>
  </w:num>
  <w:num w:numId="6">
    <w:abstractNumId w:val="25"/>
  </w:num>
  <w:num w:numId="7">
    <w:abstractNumId w:val="23"/>
  </w:num>
  <w:num w:numId="8">
    <w:abstractNumId w:val="24"/>
  </w:num>
  <w:num w:numId="9">
    <w:abstractNumId w:val="14"/>
  </w:num>
  <w:num w:numId="10">
    <w:abstractNumId w:val="26"/>
  </w:num>
  <w:num w:numId="11">
    <w:abstractNumId w:val="24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5"/>
  </w:num>
  <w:num w:numId="23">
    <w:abstractNumId w:val="28"/>
  </w:num>
  <w:num w:numId="24">
    <w:abstractNumId w:val="13"/>
  </w:num>
  <w:num w:numId="25">
    <w:abstractNumId w:val="11"/>
  </w:num>
  <w:num w:numId="26">
    <w:abstractNumId w:val="10"/>
  </w:num>
  <w:num w:numId="27">
    <w:abstractNumId w:val="24"/>
  </w:num>
  <w:num w:numId="2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7"/>
  </w:num>
  <w:num w:numId="30">
    <w:abstractNumId w:val="12"/>
  </w:num>
  <w:num w:numId="31">
    <w:abstractNumId w:val="22"/>
  </w:num>
  <w:num w:numId="32">
    <w:abstractNumId w:val="1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BF24" w:allStyles="0" w:customStyles="0" w:latentStyles="1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1"/>
  <w:stylePaneSortMethod w:val="0000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126"/>
    <w:rsid w:val="00002964"/>
    <w:rsid w:val="00003320"/>
    <w:rsid w:val="000046F7"/>
    <w:rsid w:val="00004E6F"/>
    <w:rsid w:val="00005725"/>
    <w:rsid w:val="00012B29"/>
    <w:rsid w:val="00012F38"/>
    <w:rsid w:val="00013787"/>
    <w:rsid w:val="000141B6"/>
    <w:rsid w:val="000141E0"/>
    <w:rsid w:val="00016564"/>
    <w:rsid w:val="0001713E"/>
    <w:rsid w:val="00017565"/>
    <w:rsid w:val="00017B9C"/>
    <w:rsid w:val="00022968"/>
    <w:rsid w:val="00022ECC"/>
    <w:rsid w:val="00023249"/>
    <w:rsid w:val="00023D56"/>
    <w:rsid w:val="00023D72"/>
    <w:rsid w:val="00030530"/>
    <w:rsid w:val="00030601"/>
    <w:rsid w:val="00032102"/>
    <w:rsid w:val="000324CF"/>
    <w:rsid w:val="00032EB8"/>
    <w:rsid w:val="00033471"/>
    <w:rsid w:val="00033BEF"/>
    <w:rsid w:val="000344FD"/>
    <w:rsid w:val="000355E5"/>
    <w:rsid w:val="000368A2"/>
    <w:rsid w:val="00036923"/>
    <w:rsid w:val="00037EE2"/>
    <w:rsid w:val="00040A19"/>
    <w:rsid w:val="000411E4"/>
    <w:rsid w:val="000414DF"/>
    <w:rsid w:val="00043512"/>
    <w:rsid w:val="00044504"/>
    <w:rsid w:val="00044843"/>
    <w:rsid w:val="000457C0"/>
    <w:rsid w:val="00046E69"/>
    <w:rsid w:val="00050233"/>
    <w:rsid w:val="00050883"/>
    <w:rsid w:val="00050AAA"/>
    <w:rsid w:val="00050BF3"/>
    <w:rsid w:val="00051D15"/>
    <w:rsid w:val="0005241D"/>
    <w:rsid w:val="000526EB"/>
    <w:rsid w:val="0005467E"/>
    <w:rsid w:val="000549E1"/>
    <w:rsid w:val="00057623"/>
    <w:rsid w:val="000578C2"/>
    <w:rsid w:val="00057FC6"/>
    <w:rsid w:val="00061E24"/>
    <w:rsid w:val="00062771"/>
    <w:rsid w:val="000649A7"/>
    <w:rsid w:val="00064BFA"/>
    <w:rsid w:val="00065D79"/>
    <w:rsid w:val="00066F28"/>
    <w:rsid w:val="000678E0"/>
    <w:rsid w:val="00070D6A"/>
    <w:rsid w:val="00072509"/>
    <w:rsid w:val="00072878"/>
    <w:rsid w:val="000732D6"/>
    <w:rsid w:val="000734A4"/>
    <w:rsid w:val="00074528"/>
    <w:rsid w:val="000755E3"/>
    <w:rsid w:val="00077CE5"/>
    <w:rsid w:val="00080192"/>
    <w:rsid w:val="0008093A"/>
    <w:rsid w:val="0008146D"/>
    <w:rsid w:val="0008267B"/>
    <w:rsid w:val="00083693"/>
    <w:rsid w:val="000854DA"/>
    <w:rsid w:val="00085C61"/>
    <w:rsid w:val="000862D4"/>
    <w:rsid w:val="00087B24"/>
    <w:rsid w:val="00090748"/>
    <w:rsid w:val="0009194A"/>
    <w:rsid w:val="00092640"/>
    <w:rsid w:val="000948D6"/>
    <w:rsid w:val="00094E52"/>
    <w:rsid w:val="00096D93"/>
    <w:rsid w:val="00097420"/>
    <w:rsid w:val="00097DD6"/>
    <w:rsid w:val="000A0100"/>
    <w:rsid w:val="000A11BE"/>
    <w:rsid w:val="000A2F3A"/>
    <w:rsid w:val="000A31BF"/>
    <w:rsid w:val="000A3247"/>
    <w:rsid w:val="000A32E3"/>
    <w:rsid w:val="000A5A81"/>
    <w:rsid w:val="000A6225"/>
    <w:rsid w:val="000A691C"/>
    <w:rsid w:val="000B1DAB"/>
    <w:rsid w:val="000B2A0A"/>
    <w:rsid w:val="000B34A2"/>
    <w:rsid w:val="000B353E"/>
    <w:rsid w:val="000B3DDC"/>
    <w:rsid w:val="000B4960"/>
    <w:rsid w:val="000B4D4F"/>
    <w:rsid w:val="000B69B4"/>
    <w:rsid w:val="000B6FDB"/>
    <w:rsid w:val="000C185C"/>
    <w:rsid w:val="000C1DFD"/>
    <w:rsid w:val="000C249F"/>
    <w:rsid w:val="000C2BA4"/>
    <w:rsid w:val="000C2CCA"/>
    <w:rsid w:val="000C379C"/>
    <w:rsid w:val="000C5706"/>
    <w:rsid w:val="000C5811"/>
    <w:rsid w:val="000C5E15"/>
    <w:rsid w:val="000C6887"/>
    <w:rsid w:val="000D1795"/>
    <w:rsid w:val="000D1DBD"/>
    <w:rsid w:val="000D1E11"/>
    <w:rsid w:val="000D348B"/>
    <w:rsid w:val="000D3623"/>
    <w:rsid w:val="000D3FD9"/>
    <w:rsid w:val="000D429B"/>
    <w:rsid w:val="000D4DCF"/>
    <w:rsid w:val="000D50B8"/>
    <w:rsid w:val="000D68CC"/>
    <w:rsid w:val="000E103D"/>
    <w:rsid w:val="000E1293"/>
    <w:rsid w:val="000E2D32"/>
    <w:rsid w:val="000E309C"/>
    <w:rsid w:val="000E43CF"/>
    <w:rsid w:val="000E51CD"/>
    <w:rsid w:val="000F134F"/>
    <w:rsid w:val="000F35BD"/>
    <w:rsid w:val="000F55C7"/>
    <w:rsid w:val="000F5E8A"/>
    <w:rsid w:val="000F70F4"/>
    <w:rsid w:val="00100676"/>
    <w:rsid w:val="001040AB"/>
    <w:rsid w:val="001041E3"/>
    <w:rsid w:val="001042A7"/>
    <w:rsid w:val="00104B62"/>
    <w:rsid w:val="00104FC4"/>
    <w:rsid w:val="0010581E"/>
    <w:rsid w:val="001061BB"/>
    <w:rsid w:val="00106DAB"/>
    <w:rsid w:val="00107C8F"/>
    <w:rsid w:val="001121C5"/>
    <w:rsid w:val="0011606D"/>
    <w:rsid w:val="001162E4"/>
    <w:rsid w:val="0011731C"/>
    <w:rsid w:val="001174A0"/>
    <w:rsid w:val="001174FC"/>
    <w:rsid w:val="00117788"/>
    <w:rsid w:val="00121E1F"/>
    <w:rsid w:val="00122CCD"/>
    <w:rsid w:val="00123407"/>
    <w:rsid w:val="00123998"/>
    <w:rsid w:val="00124AB1"/>
    <w:rsid w:val="001258FF"/>
    <w:rsid w:val="0012769E"/>
    <w:rsid w:val="00127A00"/>
    <w:rsid w:val="00130B7E"/>
    <w:rsid w:val="00133D9A"/>
    <w:rsid w:val="00134716"/>
    <w:rsid w:val="00135598"/>
    <w:rsid w:val="00137253"/>
    <w:rsid w:val="00140186"/>
    <w:rsid w:val="00141A59"/>
    <w:rsid w:val="00141F4D"/>
    <w:rsid w:val="00145765"/>
    <w:rsid w:val="00147B02"/>
    <w:rsid w:val="00147DB1"/>
    <w:rsid w:val="00150F13"/>
    <w:rsid w:val="00150FDD"/>
    <w:rsid w:val="00151EB0"/>
    <w:rsid w:val="00153569"/>
    <w:rsid w:val="00153D96"/>
    <w:rsid w:val="00154768"/>
    <w:rsid w:val="001550DE"/>
    <w:rsid w:val="00155AAB"/>
    <w:rsid w:val="00156A6F"/>
    <w:rsid w:val="00157705"/>
    <w:rsid w:val="00160230"/>
    <w:rsid w:val="001604A6"/>
    <w:rsid w:val="0016568D"/>
    <w:rsid w:val="00165A74"/>
    <w:rsid w:val="00167066"/>
    <w:rsid w:val="00167460"/>
    <w:rsid w:val="00167784"/>
    <w:rsid w:val="00173A95"/>
    <w:rsid w:val="00175B80"/>
    <w:rsid w:val="0017661B"/>
    <w:rsid w:val="00176837"/>
    <w:rsid w:val="00176F69"/>
    <w:rsid w:val="001775B0"/>
    <w:rsid w:val="00177BD5"/>
    <w:rsid w:val="00180184"/>
    <w:rsid w:val="00180D5B"/>
    <w:rsid w:val="00181F16"/>
    <w:rsid w:val="00182830"/>
    <w:rsid w:val="001842E2"/>
    <w:rsid w:val="001843E4"/>
    <w:rsid w:val="00184B2B"/>
    <w:rsid w:val="00185AE8"/>
    <w:rsid w:val="00190569"/>
    <w:rsid w:val="00191874"/>
    <w:rsid w:val="00191C36"/>
    <w:rsid w:val="001930D6"/>
    <w:rsid w:val="001939A9"/>
    <w:rsid w:val="00194057"/>
    <w:rsid w:val="001A022C"/>
    <w:rsid w:val="001A1948"/>
    <w:rsid w:val="001A6186"/>
    <w:rsid w:val="001A61ED"/>
    <w:rsid w:val="001A69CB"/>
    <w:rsid w:val="001A6DCD"/>
    <w:rsid w:val="001B1085"/>
    <w:rsid w:val="001B3BE7"/>
    <w:rsid w:val="001B3C3C"/>
    <w:rsid w:val="001B4F65"/>
    <w:rsid w:val="001B5EEC"/>
    <w:rsid w:val="001B5F12"/>
    <w:rsid w:val="001C0E23"/>
    <w:rsid w:val="001C233C"/>
    <w:rsid w:val="001C27B9"/>
    <w:rsid w:val="001C488F"/>
    <w:rsid w:val="001C699F"/>
    <w:rsid w:val="001C7040"/>
    <w:rsid w:val="001C76BA"/>
    <w:rsid w:val="001D1D50"/>
    <w:rsid w:val="001D1F1F"/>
    <w:rsid w:val="001D26FB"/>
    <w:rsid w:val="001D2A54"/>
    <w:rsid w:val="001D43F9"/>
    <w:rsid w:val="001D4601"/>
    <w:rsid w:val="001D4B95"/>
    <w:rsid w:val="001D5030"/>
    <w:rsid w:val="001D53CA"/>
    <w:rsid w:val="001D7899"/>
    <w:rsid w:val="001E1BE0"/>
    <w:rsid w:val="001E249A"/>
    <w:rsid w:val="001E5682"/>
    <w:rsid w:val="001F0F22"/>
    <w:rsid w:val="001F1565"/>
    <w:rsid w:val="001F288B"/>
    <w:rsid w:val="001F3190"/>
    <w:rsid w:val="001F461A"/>
    <w:rsid w:val="001F69D9"/>
    <w:rsid w:val="001F7C16"/>
    <w:rsid w:val="00200006"/>
    <w:rsid w:val="0020036F"/>
    <w:rsid w:val="00201B4F"/>
    <w:rsid w:val="00203BFF"/>
    <w:rsid w:val="002047D8"/>
    <w:rsid w:val="00207AC7"/>
    <w:rsid w:val="00210B71"/>
    <w:rsid w:val="002112EB"/>
    <w:rsid w:val="00211BA6"/>
    <w:rsid w:val="00212DF4"/>
    <w:rsid w:val="00217A97"/>
    <w:rsid w:val="00220AB9"/>
    <w:rsid w:val="00222E03"/>
    <w:rsid w:val="002240A8"/>
    <w:rsid w:val="0022515F"/>
    <w:rsid w:val="00225D0D"/>
    <w:rsid w:val="0022679A"/>
    <w:rsid w:val="00227392"/>
    <w:rsid w:val="0023064E"/>
    <w:rsid w:val="00230DA9"/>
    <w:rsid w:val="002335E9"/>
    <w:rsid w:val="002377EA"/>
    <w:rsid w:val="002412F0"/>
    <w:rsid w:val="00241447"/>
    <w:rsid w:val="002428C7"/>
    <w:rsid w:val="0024503B"/>
    <w:rsid w:val="00247D47"/>
    <w:rsid w:val="0025006E"/>
    <w:rsid w:val="0025197D"/>
    <w:rsid w:val="00252184"/>
    <w:rsid w:val="00252507"/>
    <w:rsid w:val="00252876"/>
    <w:rsid w:val="00252C33"/>
    <w:rsid w:val="0025366F"/>
    <w:rsid w:val="002564BF"/>
    <w:rsid w:val="00256721"/>
    <w:rsid w:val="002606BC"/>
    <w:rsid w:val="00261886"/>
    <w:rsid w:val="002622C9"/>
    <w:rsid w:val="0026356B"/>
    <w:rsid w:val="00263C69"/>
    <w:rsid w:val="00266889"/>
    <w:rsid w:val="00267C41"/>
    <w:rsid w:val="00267D73"/>
    <w:rsid w:val="00271129"/>
    <w:rsid w:val="002718DF"/>
    <w:rsid w:val="00271C50"/>
    <w:rsid w:val="00272CC5"/>
    <w:rsid w:val="002732C9"/>
    <w:rsid w:val="00273495"/>
    <w:rsid w:val="0027467E"/>
    <w:rsid w:val="00274E7C"/>
    <w:rsid w:val="00275857"/>
    <w:rsid w:val="00276C30"/>
    <w:rsid w:val="00280F8F"/>
    <w:rsid w:val="00281C62"/>
    <w:rsid w:val="00284528"/>
    <w:rsid w:val="0028680C"/>
    <w:rsid w:val="00287E64"/>
    <w:rsid w:val="00290CDA"/>
    <w:rsid w:val="0029292F"/>
    <w:rsid w:val="00293C91"/>
    <w:rsid w:val="00295120"/>
    <w:rsid w:val="00296269"/>
    <w:rsid w:val="002963E8"/>
    <w:rsid w:val="00296D56"/>
    <w:rsid w:val="00296E2D"/>
    <w:rsid w:val="002A1F9B"/>
    <w:rsid w:val="002A541F"/>
    <w:rsid w:val="002A568B"/>
    <w:rsid w:val="002A6567"/>
    <w:rsid w:val="002A7A30"/>
    <w:rsid w:val="002B131A"/>
    <w:rsid w:val="002B29C9"/>
    <w:rsid w:val="002B58F3"/>
    <w:rsid w:val="002B64C5"/>
    <w:rsid w:val="002C034B"/>
    <w:rsid w:val="002C04CD"/>
    <w:rsid w:val="002C0A50"/>
    <w:rsid w:val="002C0B4B"/>
    <w:rsid w:val="002C105D"/>
    <w:rsid w:val="002C2403"/>
    <w:rsid w:val="002C4D52"/>
    <w:rsid w:val="002C4E06"/>
    <w:rsid w:val="002C552D"/>
    <w:rsid w:val="002C6D3B"/>
    <w:rsid w:val="002C6DFC"/>
    <w:rsid w:val="002C7857"/>
    <w:rsid w:val="002D25E6"/>
    <w:rsid w:val="002D2D09"/>
    <w:rsid w:val="002D37DC"/>
    <w:rsid w:val="002D5CF5"/>
    <w:rsid w:val="002D6413"/>
    <w:rsid w:val="002D6C92"/>
    <w:rsid w:val="002D7376"/>
    <w:rsid w:val="002E0AD4"/>
    <w:rsid w:val="002E0CAC"/>
    <w:rsid w:val="002E1D59"/>
    <w:rsid w:val="002E244B"/>
    <w:rsid w:val="002E2A65"/>
    <w:rsid w:val="002E4DAC"/>
    <w:rsid w:val="002E53B5"/>
    <w:rsid w:val="002F0297"/>
    <w:rsid w:val="002F032F"/>
    <w:rsid w:val="002F0B29"/>
    <w:rsid w:val="002F12AE"/>
    <w:rsid w:val="002F1961"/>
    <w:rsid w:val="002F2FC9"/>
    <w:rsid w:val="002F40D2"/>
    <w:rsid w:val="002F512F"/>
    <w:rsid w:val="002F6183"/>
    <w:rsid w:val="002F6C4F"/>
    <w:rsid w:val="002F726F"/>
    <w:rsid w:val="002F7F09"/>
    <w:rsid w:val="00306E54"/>
    <w:rsid w:val="00312DB6"/>
    <w:rsid w:val="00313456"/>
    <w:rsid w:val="00313FB2"/>
    <w:rsid w:val="003157FD"/>
    <w:rsid w:val="00317EF7"/>
    <w:rsid w:val="00320189"/>
    <w:rsid w:val="00320DE3"/>
    <w:rsid w:val="00321428"/>
    <w:rsid w:val="00321DF4"/>
    <w:rsid w:val="0032260E"/>
    <w:rsid w:val="00322C25"/>
    <w:rsid w:val="00323E7D"/>
    <w:rsid w:val="00324061"/>
    <w:rsid w:val="00324068"/>
    <w:rsid w:val="00324773"/>
    <w:rsid w:val="003253F8"/>
    <w:rsid w:val="00325483"/>
    <w:rsid w:val="00331F14"/>
    <w:rsid w:val="00332533"/>
    <w:rsid w:val="003333B8"/>
    <w:rsid w:val="00333C83"/>
    <w:rsid w:val="0033545F"/>
    <w:rsid w:val="0033576F"/>
    <w:rsid w:val="00335E10"/>
    <w:rsid w:val="003369A3"/>
    <w:rsid w:val="0034620A"/>
    <w:rsid w:val="003468DA"/>
    <w:rsid w:val="0034714C"/>
    <w:rsid w:val="00347CED"/>
    <w:rsid w:val="003509DC"/>
    <w:rsid w:val="0035381B"/>
    <w:rsid w:val="00353BE9"/>
    <w:rsid w:val="0035618B"/>
    <w:rsid w:val="003563C8"/>
    <w:rsid w:val="003572C7"/>
    <w:rsid w:val="003618F8"/>
    <w:rsid w:val="00362EBF"/>
    <w:rsid w:val="0036341C"/>
    <w:rsid w:val="0036411E"/>
    <w:rsid w:val="00364BFC"/>
    <w:rsid w:val="00365D64"/>
    <w:rsid w:val="00366642"/>
    <w:rsid w:val="003671E9"/>
    <w:rsid w:val="00367B7A"/>
    <w:rsid w:val="00370356"/>
    <w:rsid w:val="00371155"/>
    <w:rsid w:val="003713A5"/>
    <w:rsid w:val="00371996"/>
    <w:rsid w:val="00372751"/>
    <w:rsid w:val="003740E5"/>
    <w:rsid w:val="00375215"/>
    <w:rsid w:val="00376427"/>
    <w:rsid w:val="00380ABF"/>
    <w:rsid w:val="00380FEA"/>
    <w:rsid w:val="00381AA1"/>
    <w:rsid w:val="003821B9"/>
    <w:rsid w:val="003827D3"/>
    <w:rsid w:val="0038324D"/>
    <w:rsid w:val="00383337"/>
    <w:rsid w:val="003836FC"/>
    <w:rsid w:val="00384E11"/>
    <w:rsid w:val="00385E1C"/>
    <w:rsid w:val="00387634"/>
    <w:rsid w:val="00387B7C"/>
    <w:rsid w:val="00390574"/>
    <w:rsid w:val="00392369"/>
    <w:rsid w:val="003931C4"/>
    <w:rsid w:val="00393B22"/>
    <w:rsid w:val="00393FF1"/>
    <w:rsid w:val="003940A4"/>
    <w:rsid w:val="003955FF"/>
    <w:rsid w:val="00395C6D"/>
    <w:rsid w:val="00397073"/>
    <w:rsid w:val="0039774B"/>
    <w:rsid w:val="00397DAD"/>
    <w:rsid w:val="003A048B"/>
    <w:rsid w:val="003A1CF0"/>
    <w:rsid w:val="003A2127"/>
    <w:rsid w:val="003A410A"/>
    <w:rsid w:val="003A6AA0"/>
    <w:rsid w:val="003A7D0B"/>
    <w:rsid w:val="003B0099"/>
    <w:rsid w:val="003B049A"/>
    <w:rsid w:val="003B07F0"/>
    <w:rsid w:val="003B1FB1"/>
    <w:rsid w:val="003B2248"/>
    <w:rsid w:val="003B243A"/>
    <w:rsid w:val="003B6B9F"/>
    <w:rsid w:val="003B79A3"/>
    <w:rsid w:val="003C0466"/>
    <w:rsid w:val="003C2939"/>
    <w:rsid w:val="003C2C17"/>
    <w:rsid w:val="003C3783"/>
    <w:rsid w:val="003C496A"/>
    <w:rsid w:val="003D1026"/>
    <w:rsid w:val="003D1C60"/>
    <w:rsid w:val="003D3648"/>
    <w:rsid w:val="003D4E22"/>
    <w:rsid w:val="003D7D2F"/>
    <w:rsid w:val="003E1314"/>
    <w:rsid w:val="003E1B91"/>
    <w:rsid w:val="003E1E0F"/>
    <w:rsid w:val="003E2FA9"/>
    <w:rsid w:val="003E4C08"/>
    <w:rsid w:val="003F11ED"/>
    <w:rsid w:val="003F12C8"/>
    <w:rsid w:val="003F1B3F"/>
    <w:rsid w:val="003F593F"/>
    <w:rsid w:val="004015F8"/>
    <w:rsid w:val="00401E33"/>
    <w:rsid w:val="00402A03"/>
    <w:rsid w:val="0040338A"/>
    <w:rsid w:val="004052CE"/>
    <w:rsid w:val="00407F10"/>
    <w:rsid w:val="004106DA"/>
    <w:rsid w:val="0041195F"/>
    <w:rsid w:val="00413AA2"/>
    <w:rsid w:val="00416145"/>
    <w:rsid w:val="004162FF"/>
    <w:rsid w:val="00421064"/>
    <w:rsid w:val="00421DF0"/>
    <w:rsid w:val="00422541"/>
    <w:rsid w:val="00422F84"/>
    <w:rsid w:val="00424017"/>
    <w:rsid w:val="00426424"/>
    <w:rsid w:val="004277EB"/>
    <w:rsid w:val="004309E5"/>
    <w:rsid w:val="00432404"/>
    <w:rsid w:val="00435859"/>
    <w:rsid w:val="004376D7"/>
    <w:rsid w:val="00437DFE"/>
    <w:rsid w:val="00440B94"/>
    <w:rsid w:val="00441178"/>
    <w:rsid w:val="004426B8"/>
    <w:rsid w:val="00444E15"/>
    <w:rsid w:val="00445604"/>
    <w:rsid w:val="004465EF"/>
    <w:rsid w:val="00455694"/>
    <w:rsid w:val="004558DE"/>
    <w:rsid w:val="00456786"/>
    <w:rsid w:val="00456A85"/>
    <w:rsid w:val="004575F9"/>
    <w:rsid w:val="00457E54"/>
    <w:rsid w:val="004630B4"/>
    <w:rsid w:val="004637B8"/>
    <w:rsid w:val="00464B3E"/>
    <w:rsid w:val="004705BC"/>
    <w:rsid w:val="00477A1C"/>
    <w:rsid w:val="004803D7"/>
    <w:rsid w:val="00482D1E"/>
    <w:rsid w:val="00483E8D"/>
    <w:rsid w:val="00484D7A"/>
    <w:rsid w:val="00486D86"/>
    <w:rsid w:val="0048777A"/>
    <w:rsid w:val="0048793D"/>
    <w:rsid w:val="00490157"/>
    <w:rsid w:val="00493134"/>
    <w:rsid w:val="00493B36"/>
    <w:rsid w:val="004957D6"/>
    <w:rsid w:val="00497E23"/>
    <w:rsid w:val="004A0323"/>
    <w:rsid w:val="004A1589"/>
    <w:rsid w:val="004A24AB"/>
    <w:rsid w:val="004A62FE"/>
    <w:rsid w:val="004A698C"/>
    <w:rsid w:val="004B0F5A"/>
    <w:rsid w:val="004B287D"/>
    <w:rsid w:val="004B3C22"/>
    <w:rsid w:val="004B45AA"/>
    <w:rsid w:val="004B5873"/>
    <w:rsid w:val="004B697E"/>
    <w:rsid w:val="004C0CF9"/>
    <w:rsid w:val="004C11F2"/>
    <w:rsid w:val="004C4BC2"/>
    <w:rsid w:val="004C56D6"/>
    <w:rsid w:val="004C5D67"/>
    <w:rsid w:val="004C7CB9"/>
    <w:rsid w:val="004D0A8A"/>
    <w:rsid w:val="004D1211"/>
    <w:rsid w:val="004D1EF3"/>
    <w:rsid w:val="004D4E90"/>
    <w:rsid w:val="004D5F29"/>
    <w:rsid w:val="004D60EF"/>
    <w:rsid w:val="004D68E0"/>
    <w:rsid w:val="004D7627"/>
    <w:rsid w:val="004E06C8"/>
    <w:rsid w:val="004E0E2A"/>
    <w:rsid w:val="004E39F9"/>
    <w:rsid w:val="004E479C"/>
    <w:rsid w:val="004E52BD"/>
    <w:rsid w:val="004E61DA"/>
    <w:rsid w:val="004F30E1"/>
    <w:rsid w:val="004F446D"/>
    <w:rsid w:val="004F5BDA"/>
    <w:rsid w:val="004F6B33"/>
    <w:rsid w:val="004F75AD"/>
    <w:rsid w:val="00501455"/>
    <w:rsid w:val="005025DD"/>
    <w:rsid w:val="00505991"/>
    <w:rsid w:val="00505C17"/>
    <w:rsid w:val="00505FCA"/>
    <w:rsid w:val="00506D7A"/>
    <w:rsid w:val="005078A0"/>
    <w:rsid w:val="00513197"/>
    <w:rsid w:val="00513AB0"/>
    <w:rsid w:val="0051491C"/>
    <w:rsid w:val="00514B23"/>
    <w:rsid w:val="00522D57"/>
    <w:rsid w:val="00522DC7"/>
    <w:rsid w:val="00523792"/>
    <w:rsid w:val="005238F5"/>
    <w:rsid w:val="00526097"/>
    <w:rsid w:val="00526463"/>
    <w:rsid w:val="00526E1F"/>
    <w:rsid w:val="005303CA"/>
    <w:rsid w:val="00530EF2"/>
    <w:rsid w:val="005312C7"/>
    <w:rsid w:val="00535D46"/>
    <w:rsid w:val="00536EB6"/>
    <w:rsid w:val="0053752B"/>
    <w:rsid w:val="00537862"/>
    <w:rsid w:val="0054278A"/>
    <w:rsid w:val="00542DF0"/>
    <w:rsid w:val="00543F19"/>
    <w:rsid w:val="005444BD"/>
    <w:rsid w:val="00545139"/>
    <w:rsid w:val="00545CD9"/>
    <w:rsid w:val="00546291"/>
    <w:rsid w:val="005502E4"/>
    <w:rsid w:val="0055038D"/>
    <w:rsid w:val="005523B4"/>
    <w:rsid w:val="00553B98"/>
    <w:rsid w:val="00554E38"/>
    <w:rsid w:val="005554C3"/>
    <w:rsid w:val="00557325"/>
    <w:rsid w:val="00560075"/>
    <w:rsid w:val="005609EB"/>
    <w:rsid w:val="00560FE4"/>
    <w:rsid w:val="0056100F"/>
    <w:rsid w:val="005613D1"/>
    <w:rsid w:val="00562907"/>
    <w:rsid w:val="005634AA"/>
    <w:rsid w:val="00564C13"/>
    <w:rsid w:val="00565029"/>
    <w:rsid w:val="0056574F"/>
    <w:rsid w:val="00566209"/>
    <w:rsid w:val="00566B93"/>
    <w:rsid w:val="0056755D"/>
    <w:rsid w:val="005702D1"/>
    <w:rsid w:val="00570A59"/>
    <w:rsid w:val="00571D20"/>
    <w:rsid w:val="00572169"/>
    <w:rsid w:val="0057435C"/>
    <w:rsid w:val="005744F8"/>
    <w:rsid w:val="00574667"/>
    <w:rsid w:val="00574EFE"/>
    <w:rsid w:val="005759E8"/>
    <w:rsid w:val="00576EC0"/>
    <w:rsid w:val="00581847"/>
    <w:rsid w:val="00581C1B"/>
    <w:rsid w:val="00581F05"/>
    <w:rsid w:val="00583351"/>
    <w:rsid w:val="00583599"/>
    <w:rsid w:val="00583937"/>
    <w:rsid w:val="0058443A"/>
    <w:rsid w:val="0058475E"/>
    <w:rsid w:val="00585AF7"/>
    <w:rsid w:val="005871A3"/>
    <w:rsid w:val="00591A6A"/>
    <w:rsid w:val="00591C70"/>
    <w:rsid w:val="00591DC9"/>
    <w:rsid w:val="00595571"/>
    <w:rsid w:val="00595EB2"/>
    <w:rsid w:val="005A0013"/>
    <w:rsid w:val="005A07AF"/>
    <w:rsid w:val="005A5B9E"/>
    <w:rsid w:val="005A6DA6"/>
    <w:rsid w:val="005B2630"/>
    <w:rsid w:val="005B2A41"/>
    <w:rsid w:val="005B3ADA"/>
    <w:rsid w:val="005B55D3"/>
    <w:rsid w:val="005B5651"/>
    <w:rsid w:val="005B59CB"/>
    <w:rsid w:val="005B5A37"/>
    <w:rsid w:val="005B6347"/>
    <w:rsid w:val="005B65D7"/>
    <w:rsid w:val="005C06BC"/>
    <w:rsid w:val="005C1025"/>
    <w:rsid w:val="005C130D"/>
    <w:rsid w:val="005C24FA"/>
    <w:rsid w:val="005C256C"/>
    <w:rsid w:val="005C27AE"/>
    <w:rsid w:val="005C2BB8"/>
    <w:rsid w:val="005C3D9B"/>
    <w:rsid w:val="005C447A"/>
    <w:rsid w:val="005C4620"/>
    <w:rsid w:val="005C4DD1"/>
    <w:rsid w:val="005C510D"/>
    <w:rsid w:val="005C632A"/>
    <w:rsid w:val="005C7080"/>
    <w:rsid w:val="005C7D76"/>
    <w:rsid w:val="005D1EB1"/>
    <w:rsid w:val="005D244A"/>
    <w:rsid w:val="005D5FDA"/>
    <w:rsid w:val="005D70D8"/>
    <w:rsid w:val="005E0658"/>
    <w:rsid w:val="005E0B45"/>
    <w:rsid w:val="005E0B69"/>
    <w:rsid w:val="005E1978"/>
    <w:rsid w:val="005E25A9"/>
    <w:rsid w:val="005E3C11"/>
    <w:rsid w:val="005E54DF"/>
    <w:rsid w:val="005F0E58"/>
    <w:rsid w:val="005F4E39"/>
    <w:rsid w:val="005F6E11"/>
    <w:rsid w:val="006017C3"/>
    <w:rsid w:val="006076A3"/>
    <w:rsid w:val="0060798F"/>
    <w:rsid w:val="0061022F"/>
    <w:rsid w:val="00611305"/>
    <w:rsid w:val="00612877"/>
    <w:rsid w:val="00613148"/>
    <w:rsid w:val="00613AB0"/>
    <w:rsid w:val="0061615F"/>
    <w:rsid w:val="00620AFD"/>
    <w:rsid w:val="00620FB3"/>
    <w:rsid w:val="00621BF1"/>
    <w:rsid w:val="00622ADD"/>
    <w:rsid w:val="006259F2"/>
    <w:rsid w:val="006304EF"/>
    <w:rsid w:val="006308E7"/>
    <w:rsid w:val="0063132F"/>
    <w:rsid w:val="00633951"/>
    <w:rsid w:val="00633E3E"/>
    <w:rsid w:val="00635D7D"/>
    <w:rsid w:val="0063658B"/>
    <w:rsid w:val="00636CA2"/>
    <w:rsid w:val="00637F62"/>
    <w:rsid w:val="0064019C"/>
    <w:rsid w:val="0064062A"/>
    <w:rsid w:val="006427AF"/>
    <w:rsid w:val="00643AAC"/>
    <w:rsid w:val="00643E1D"/>
    <w:rsid w:val="00645DA9"/>
    <w:rsid w:val="00645FE9"/>
    <w:rsid w:val="006466D4"/>
    <w:rsid w:val="00646A72"/>
    <w:rsid w:val="00650020"/>
    <w:rsid w:val="006503E2"/>
    <w:rsid w:val="00651CFE"/>
    <w:rsid w:val="00652633"/>
    <w:rsid w:val="00652AAA"/>
    <w:rsid w:val="00652B9B"/>
    <w:rsid w:val="00653823"/>
    <w:rsid w:val="00653E4D"/>
    <w:rsid w:val="00654212"/>
    <w:rsid w:val="00654513"/>
    <w:rsid w:val="0065474B"/>
    <w:rsid w:val="00654760"/>
    <w:rsid w:val="00656CDB"/>
    <w:rsid w:val="0065743D"/>
    <w:rsid w:val="00660B37"/>
    <w:rsid w:val="006612CF"/>
    <w:rsid w:val="00664148"/>
    <w:rsid w:val="00665131"/>
    <w:rsid w:val="00667054"/>
    <w:rsid w:val="00667B39"/>
    <w:rsid w:val="00667FFC"/>
    <w:rsid w:val="00671042"/>
    <w:rsid w:val="006723FC"/>
    <w:rsid w:val="0067304B"/>
    <w:rsid w:val="0067480C"/>
    <w:rsid w:val="00681D81"/>
    <w:rsid w:val="00682EA1"/>
    <w:rsid w:val="00683467"/>
    <w:rsid w:val="00685229"/>
    <w:rsid w:val="006868D4"/>
    <w:rsid w:val="00686E77"/>
    <w:rsid w:val="00687580"/>
    <w:rsid w:val="00690BD7"/>
    <w:rsid w:val="00691C7F"/>
    <w:rsid w:val="00692188"/>
    <w:rsid w:val="006936B3"/>
    <w:rsid w:val="00693CD2"/>
    <w:rsid w:val="00694C6C"/>
    <w:rsid w:val="00696248"/>
    <w:rsid w:val="00697D9B"/>
    <w:rsid w:val="006A2170"/>
    <w:rsid w:val="006A247E"/>
    <w:rsid w:val="006A4706"/>
    <w:rsid w:val="006A6B3C"/>
    <w:rsid w:val="006B18AE"/>
    <w:rsid w:val="006B2FA8"/>
    <w:rsid w:val="006B31DD"/>
    <w:rsid w:val="006B3360"/>
    <w:rsid w:val="006B682C"/>
    <w:rsid w:val="006B707F"/>
    <w:rsid w:val="006B7213"/>
    <w:rsid w:val="006B7CCF"/>
    <w:rsid w:val="006C148C"/>
    <w:rsid w:val="006C2892"/>
    <w:rsid w:val="006C3943"/>
    <w:rsid w:val="006C420E"/>
    <w:rsid w:val="006C7714"/>
    <w:rsid w:val="006D18DA"/>
    <w:rsid w:val="006D2998"/>
    <w:rsid w:val="006D335A"/>
    <w:rsid w:val="006D39A9"/>
    <w:rsid w:val="006D4B35"/>
    <w:rsid w:val="006D6F41"/>
    <w:rsid w:val="006D758A"/>
    <w:rsid w:val="006D7EE0"/>
    <w:rsid w:val="006E111A"/>
    <w:rsid w:val="006E2715"/>
    <w:rsid w:val="006E28DE"/>
    <w:rsid w:val="006E3AC1"/>
    <w:rsid w:val="006E449E"/>
    <w:rsid w:val="006E47BB"/>
    <w:rsid w:val="006E56AA"/>
    <w:rsid w:val="006E5F21"/>
    <w:rsid w:val="006E673E"/>
    <w:rsid w:val="006E73B7"/>
    <w:rsid w:val="006E7AD9"/>
    <w:rsid w:val="006E7B81"/>
    <w:rsid w:val="006F1595"/>
    <w:rsid w:val="006F179B"/>
    <w:rsid w:val="006F564F"/>
    <w:rsid w:val="00700BAF"/>
    <w:rsid w:val="00701195"/>
    <w:rsid w:val="00701BA1"/>
    <w:rsid w:val="0070256D"/>
    <w:rsid w:val="00702DAB"/>
    <w:rsid w:val="00703B9E"/>
    <w:rsid w:val="007046E6"/>
    <w:rsid w:val="0070495B"/>
    <w:rsid w:val="007049E7"/>
    <w:rsid w:val="007055D6"/>
    <w:rsid w:val="00706177"/>
    <w:rsid w:val="007119CC"/>
    <w:rsid w:val="0071302A"/>
    <w:rsid w:val="0071755E"/>
    <w:rsid w:val="0071779E"/>
    <w:rsid w:val="00725ABD"/>
    <w:rsid w:val="00725CEA"/>
    <w:rsid w:val="00725F31"/>
    <w:rsid w:val="00726706"/>
    <w:rsid w:val="00727AB8"/>
    <w:rsid w:val="0073023E"/>
    <w:rsid w:val="00730D6A"/>
    <w:rsid w:val="00731F36"/>
    <w:rsid w:val="00732AAC"/>
    <w:rsid w:val="00733C25"/>
    <w:rsid w:val="00735F5E"/>
    <w:rsid w:val="00737E23"/>
    <w:rsid w:val="00740AC8"/>
    <w:rsid w:val="0074236A"/>
    <w:rsid w:val="00742425"/>
    <w:rsid w:val="007434EC"/>
    <w:rsid w:val="007437F0"/>
    <w:rsid w:val="00747D25"/>
    <w:rsid w:val="00751A1E"/>
    <w:rsid w:val="0075258B"/>
    <w:rsid w:val="00752B2C"/>
    <w:rsid w:val="00752C5A"/>
    <w:rsid w:val="007530A0"/>
    <w:rsid w:val="0075399E"/>
    <w:rsid w:val="00753A30"/>
    <w:rsid w:val="007543B8"/>
    <w:rsid w:val="00754C0E"/>
    <w:rsid w:val="0075566F"/>
    <w:rsid w:val="0075580E"/>
    <w:rsid w:val="00756CB0"/>
    <w:rsid w:val="007572A2"/>
    <w:rsid w:val="00757C89"/>
    <w:rsid w:val="007600AC"/>
    <w:rsid w:val="00760D16"/>
    <w:rsid w:val="00761430"/>
    <w:rsid w:val="007618C3"/>
    <w:rsid w:val="0076294F"/>
    <w:rsid w:val="0076340D"/>
    <w:rsid w:val="007704C4"/>
    <w:rsid w:val="00771539"/>
    <w:rsid w:val="007715C5"/>
    <w:rsid w:val="00771938"/>
    <w:rsid w:val="007733A5"/>
    <w:rsid w:val="0077415F"/>
    <w:rsid w:val="00774F90"/>
    <w:rsid w:val="00775AD2"/>
    <w:rsid w:val="007767D9"/>
    <w:rsid w:val="00777852"/>
    <w:rsid w:val="00777BAE"/>
    <w:rsid w:val="00781678"/>
    <w:rsid w:val="00781ACC"/>
    <w:rsid w:val="007824A2"/>
    <w:rsid w:val="00790481"/>
    <w:rsid w:val="007908CB"/>
    <w:rsid w:val="0079408A"/>
    <w:rsid w:val="007963E9"/>
    <w:rsid w:val="00796E1C"/>
    <w:rsid w:val="007A06A8"/>
    <w:rsid w:val="007A13EE"/>
    <w:rsid w:val="007A23E5"/>
    <w:rsid w:val="007A4F2B"/>
    <w:rsid w:val="007A5FB9"/>
    <w:rsid w:val="007A6BFB"/>
    <w:rsid w:val="007B01B7"/>
    <w:rsid w:val="007B1EF6"/>
    <w:rsid w:val="007B1FCC"/>
    <w:rsid w:val="007B2261"/>
    <w:rsid w:val="007B3B8B"/>
    <w:rsid w:val="007B3E61"/>
    <w:rsid w:val="007B4C52"/>
    <w:rsid w:val="007B79F3"/>
    <w:rsid w:val="007C06D5"/>
    <w:rsid w:val="007C236A"/>
    <w:rsid w:val="007C2E23"/>
    <w:rsid w:val="007C32B2"/>
    <w:rsid w:val="007C4A30"/>
    <w:rsid w:val="007C64EF"/>
    <w:rsid w:val="007C6639"/>
    <w:rsid w:val="007C7CE1"/>
    <w:rsid w:val="007C7CE4"/>
    <w:rsid w:val="007D1929"/>
    <w:rsid w:val="007D659A"/>
    <w:rsid w:val="007D6C75"/>
    <w:rsid w:val="007D72D5"/>
    <w:rsid w:val="007E06E6"/>
    <w:rsid w:val="007E071B"/>
    <w:rsid w:val="007E0C17"/>
    <w:rsid w:val="007E17CC"/>
    <w:rsid w:val="007E1E30"/>
    <w:rsid w:val="007E2EA9"/>
    <w:rsid w:val="007E514F"/>
    <w:rsid w:val="007E58E2"/>
    <w:rsid w:val="007E5F6B"/>
    <w:rsid w:val="007E6F19"/>
    <w:rsid w:val="007E7194"/>
    <w:rsid w:val="007E7C40"/>
    <w:rsid w:val="007F1903"/>
    <w:rsid w:val="007F4519"/>
    <w:rsid w:val="007F49C0"/>
    <w:rsid w:val="007F6047"/>
    <w:rsid w:val="007F756C"/>
    <w:rsid w:val="007F794C"/>
    <w:rsid w:val="00800143"/>
    <w:rsid w:val="00800448"/>
    <w:rsid w:val="00801940"/>
    <w:rsid w:val="00802D95"/>
    <w:rsid w:val="00803163"/>
    <w:rsid w:val="00803333"/>
    <w:rsid w:val="00805317"/>
    <w:rsid w:val="008053D4"/>
    <w:rsid w:val="00805739"/>
    <w:rsid w:val="00805A5E"/>
    <w:rsid w:val="00811B29"/>
    <w:rsid w:val="0081290D"/>
    <w:rsid w:val="00814CB4"/>
    <w:rsid w:val="008214E5"/>
    <w:rsid w:val="008216F3"/>
    <w:rsid w:val="00821D82"/>
    <w:rsid w:val="00822AAC"/>
    <w:rsid w:val="008231B6"/>
    <w:rsid w:val="00823A2F"/>
    <w:rsid w:val="00825540"/>
    <w:rsid w:val="00825AC3"/>
    <w:rsid w:val="00825F81"/>
    <w:rsid w:val="0082657F"/>
    <w:rsid w:val="00830771"/>
    <w:rsid w:val="0083159D"/>
    <w:rsid w:val="00832A50"/>
    <w:rsid w:val="00833627"/>
    <w:rsid w:val="008344E4"/>
    <w:rsid w:val="008370B3"/>
    <w:rsid w:val="00837EAD"/>
    <w:rsid w:val="0084124E"/>
    <w:rsid w:val="00842211"/>
    <w:rsid w:val="008423AB"/>
    <w:rsid w:val="00842C6F"/>
    <w:rsid w:val="008438F2"/>
    <w:rsid w:val="0084432B"/>
    <w:rsid w:val="008459AC"/>
    <w:rsid w:val="008460A7"/>
    <w:rsid w:val="00850D5A"/>
    <w:rsid w:val="00853729"/>
    <w:rsid w:val="00856C0F"/>
    <w:rsid w:val="00860061"/>
    <w:rsid w:val="0086183B"/>
    <w:rsid w:val="00861C16"/>
    <w:rsid w:val="00862AA1"/>
    <w:rsid w:val="00863027"/>
    <w:rsid w:val="00864673"/>
    <w:rsid w:val="00865845"/>
    <w:rsid w:val="0087113A"/>
    <w:rsid w:val="0087296E"/>
    <w:rsid w:val="00873D8B"/>
    <w:rsid w:val="0087509C"/>
    <w:rsid w:val="00876F9A"/>
    <w:rsid w:val="008770EB"/>
    <w:rsid w:val="0088227F"/>
    <w:rsid w:val="00883122"/>
    <w:rsid w:val="00886DD1"/>
    <w:rsid w:val="00887126"/>
    <w:rsid w:val="00887FD5"/>
    <w:rsid w:val="008916F1"/>
    <w:rsid w:val="008922CE"/>
    <w:rsid w:val="008945D3"/>
    <w:rsid w:val="008950EA"/>
    <w:rsid w:val="0089591A"/>
    <w:rsid w:val="008A1C0C"/>
    <w:rsid w:val="008A1D39"/>
    <w:rsid w:val="008A307E"/>
    <w:rsid w:val="008A579A"/>
    <w:rsid w:val="008A6146"/>
    <w:rsid w:val="008A6F0A"/>
    <w:rsid w:val="008B2293"/>
    <w:rsid w:val="008B6094"/>
    <w:rsid w:val="008C0315"/>
    <w:rsid w:val="008C0ED2"/>
    <w:rsid w:val="008C52B4"/>
    <w:rsid w:val="008C5D3A"/>
    <w:rsid w:val="008C62F1"/>
    <w:rsid w:val="008C6CC2"/>
    <w:rsid w:val="008C700C"/>
    <w:rsid w:val="008C720D"/>
    <w:rsid w:val="008D1735"/>
    <w:rsid w:val="008D261C"/>
    <w:rsid w:val="008D2C34"/>
    <w:rsid w:val="008D3172"/>
    <w:rsid w:val="008D4534"/>
    <w:rsid w:val="008D5462"/>
    <w:rsid w:val="008D6117"/>
    <w:rsid w:val="008D6180"/>
    <w:rsid w:val="008E0D9A"/>
    <w:rsid w:val="008E1276"/>
    <w:rsid w:val="008E270D"/>
    <w:rsid w:val="008E33A7"/>
    <w:rsid w:val="008E3F45"/>
    <w:rsid w:val="008E4CD1"/>
    <w:rsid w:val="008E4D79"/>
    <w:rsid w:val="008E60B8"/>
    <w:rsid w:val="008E63F0"/>
    <w:rsid w:val="008E6C08"/>
    <w:rsid w:val="008F185D"/>
    <w:rsid w:val="008F362D"/>
    <w:rsid w:val="008F3901"/>
    <w:rsid w:val="00901871"/>
    <w:rsid w:val="0090190F"/>
    <w:rsid w:val="00901AEF"/>
    <w:rsid w:val="0090229F"/>
    <w:rsid w:val="0090303A"/>
    <w:rsid w:val="00904FAF"/>
    <w:rsid w:val="00905497"/>
    <w:rsid w:val="00912D77"/>
    <w:rsid w:val="00913F54"/>
    <w:rsid w:val="00914914"/>
    <w:rsid w:val="00916071"/>
    <w:rsid w:val="00917CA9"/>
    <w:rsid w:val="00920A6D"/>
    <w:rsid w:val="00922DDB"/>
    <w:rsid w:val="00926919"/>
    <w:rsid w:val="00927141"/>
    <w:rsid w:val="009273A9"/>
    <w:rsid w:val="00927B71"/>
    <w:rsid w:val="00932AF2"/>
    <w:rsid w:val="00932F78"/>
    <w:rsid w:val="00934FEA"/>
    <w:rsid w:val="009366CB"/>
    <w:rsid w:val="00936994"/>
    <w:rsid w:val="0093772F"/>
    <w:rsid w:val="00940316"/>
    <w:rsid w:val="00943E96"/>
    <w:rsid w:val="00945E38"/>
    <w:rsid w:val="00951144"/>
    <w:rsid w:val="00952914"/>
    <w:rsid w:val="009550A0"/>
    <w:rsid w:val="00955F78"/>
    <w:rsid w:val="00956FC0"/>
    <w:rsid w:val="00957E07"/>
    <w:rsid w:val="00961085"/>
    <w:rsid w:val="009615A5"/>
    <w:rsid w:val="00961F99"/>
    <w:rsid w:val="00964280"/>
    <w:rsid w:val="0096475F"/>
    <w:rsid w:val="0096576B"/>
    <w:rsid w:val="00966E6C"/>
    <w:rsid w:val="00966ECF"/>
    <w:rsid w:val="00967CC9"/>
    <w:rsid w:val="00971BE4"/>
    <w:rsid w:val="00974575"/>
    <w:rsid w:val="0097561D"/>
    <w:rsid w:val="0097602C"/>
    <w:rsid w:val="009766FE"/>
    <w:rsid w:val="00977175"/>
    <w:rsid w:val="0097718A"/>
    <w:rsid w:val="009838A6"/>
    <w:rsid w:val="00983CF0"/>
    <w:rsid w:val="009844F2"/>
    <w:rsid w:val="00984FAD"/>
    <w:rsid w:val="00990271"/>
    <w:rsid w:val="009904F0"/>
    <w:rsid w:val="00990B0E"/>
    <w:rsid w:val="00991E34"/>
    <w:rsid w:val="0099456C"/>
    <w:rsid w:val="0099643D"/>
    <w:rsid w:val="009A0B9D"/>
    <w:rsid w:val="009A1812"/>
    <w:rsid w:val="009A20CE"/>
    <w:rsid w:val="009A3A65"/>
    <w:rsid w:val="009A3B85"/>
    <w:rsid w:val="009A4E62"/>
    <w:rsid w:val="009A5102"/>
    <w:rsid w:val="009A6E16"/>
    <w:rsid w:val="009B0007"/>
    <w:rsid w:val="009B1150"/>
    <w:rsid w:val="009B562A"/>
    <w:rsid w:val="009B67A4"/>
    <w:rsid w:val="009B7690"/>
    <w:rsid w:val="009B77F0"/>
    <w:rsid w:val="009B7F78"/>
    <w:rsid w:val="009C30A2"/>
    <w:rsid w:val="009C367D"/>
    <w:rsid w:val="009C7C25"/>
    <w:rsid w:val="009D0A63"/>
    <w:rsid w:val="009D0EB8"/>
    <w:rsid w:val="009D394B"/>
    <w:rsid w:val="009D3B0A"/>
    <w:rsid w:val="009D481F"/>
    <w:rsid w:val="009D79C5"/>
    <w:rsid w:val="009E27FF"/>
    <w:rsid w:val="009E31B3"/>
    <w:rsid w:val="009E39FC"/>
    <w:rsid w:val="009E4278"/>
    <w:rsid w:val="009E4815"/>
    <w:rsid w:val="009F1AA2"/>
    <w:rsid w:val="009F22E5"/>
    <w:rsid w:val="009F3549"/>
    <w:rsid w:val="009F470B"/>
    <w:rsid w:val="009F4A59"/>
    <w:rsid w:val="009F50B6"/>
    <w:rsid w:val="009F6A5E"/>
    <w:rsid w:val="00A023E9"/>
    <w:rsid w:val="00A055CF"/>
    <w:rsid w:val="00A05886"/>
    <w:rsid w:val="00A0631C"/>
    <w:rsid w:val="00A075D0"/>
    <w:rsid w:val="00A077B6"/>
    <w:rsid w:val="00A10E3A"/>
    <w:rsid w:val="00A11E89"/>
    <w:rsid w:val="00A11F07"/>
    <w:rsid w:val="00A15D3F"/>
    <w:rsid w:val="00A16497"/>
    <w:rsid w:val="00A16778"/>
    <w:rsid w:val="00A211F4"/>
    <w:rsid w:val="00A223A0"/>
    <w:rsid w:val="00A23533"/>
    <w:rsid w:val="00A25896"/>
    <w:rsid w:val="00A2799D"/>
    <w:rsid w:val="00A30CAA"/>
    <w:rsid w:val="00A333DC"/>
    <w:rsid w:val="00A344B3"/>
    <w:rsid w:val="00A3657B"/>
    <w:rsid w:val="00A36A39"/>
    <w:rsid w:val="00A372C5"/>
    <w:rsid w:val="00A37C38"/>
    <w:rsid w:val="00A40448"/>
    <w:rsid w:val="00A40638"/>
    <w:rsid w:val="00A4069A"/>
    <w:rsid w:val="00A45F34"/>
    <w:rsid w:val="00A462CB"/>
    <w:rsid w:val="00A47814"/>
    <w:rsid w:val="00A50508"/>
    <w:rsid w:val="00A50EEC"/>
    <w:rsid w:val="00A52A3D"/>
    <w:rsid w:val="00A535B8"/>
    <w:rsid w:val="00A62B38"/>
    <w:rsid w:val="00A6477B"/>
    <w:rsid w:val="00A6694D"/>
    <w:rsid w:val="00A670D3"/>
    <w:rsid w:val="00A70A87"/>
    <w:rsid w:val="00A70C8F"/>
    <w:rsid w:val="00A71719"/>
    <w:rsid w:val="00A73584"/>
    <w:rsid w:val="00A74466"/>
    <w:rsid w:val="00A74BCC"/>
    <w:rsid w:val="00A77238"/>
    <w:rsid w:val="00A803A2"/>
    <w:rsid w:val="00A80AB7"/>
    <w:rsid w:val="00A849F0"/>
    <w:rsid w:val="00A84CD0"/>
    <w:rsid w:val="00A84CE6"/>
    <w:rsid w:val="00A86C44"/>
    <w:rsid w:val="00A90BE7"/>
    <w:rsid w:val="00A923E5"/>
    <w:rsid w:val="00A94A3A"/>
    <w:rsid w:val="00A961E3"/>
    <w:rsid w:val="00A96E08"/>
    <w:rsid w:val="00AA04D4"/>
    <w:rsid w:val="00AA1A16"/>
    <w:rsid w:val="00AA1D0D"/>
    <w:rsid w:val="00AA2230"/>
    <w:rsid w:val="00AA2ECC"/>
    <w:rsid w:val="00AA359A"/>
    <w:rsid w:val="00AA3DA0"/>
    <w:rsid w:val="00AA6122"/>
    <w:rsid w:val="00AA6305"/>
    <w:rsid w:val="00AA6344"/>
    <w:rsid w:val="00AA7CC0"/>
    <w:rsid w:val="00AA7FE1"/>
    <w:rsid w:val="00AB0819"/>
    <w:rsid w:val="00AC0DF7"/>
    <w:rsid w:val="00AC2195"/>
    <w:rsid w:val="00AC2FB1"/>
    <w:rsid w:val="00AC5D2E"/>
    <w:rsid w:val="00AD0599"/>
    <w:rsid w:val="00AD2703"/>
    <w:rsid w:val="00AD373E"/>
    <w:rsid w:val="00AD4A97"/>
    <w:rsid w:val="00AD6ED6"/>
    <w:rsid w:val="00AD725E"/>
    <w:rsid w:val="00AD781E"/>
    <w:rsid w:val="00AD7F5A"/>
    <w:rsid w:val="00AE1F0B"/>
    <w:rsid w:val="00AE2DFF"/>
    <w:rsid w:val="00AE3F0D"/>
    <w:rsid w:val="00AE52DE"/>
    <w:rsid w:val="00AE6F57"/>
    <w:rsid w:val="00AF0265"/>
    <w:rsid w:val="00AF1F25"/>
    <w:rsid w:val="00AF2565"/>
    <w:rsid w:val="00AF411B"/>
    <w:rsid w:val="00AF41EE"/>
    <w:rsid w:val="00AF4C79"/>
    <w:rsid w:val="00AF59CD"/>
    <w:rsid w:val="00AF7994"/>
    <w:rsid w:val="00B047D9"/>
    <w:rsid w:val="00B05B59"/>
    <w:rsid w:val="00B071F9"/>
    <w:rsid w:val="00B106D1"/>
    <w:rsid w:val="00B10DF9"/>
    <w:rsid w:val="00B11B1F"/>
    <w:rsid w:val="00B125C8"/>
    <w:rsid w:val="00B131E3"/>
    <w:rsid w:val="00B13E21"/>
    <w:rsid w:val="00B1434D"/>
    <w:rsid w:val="00B1479E"/>
    <w:rsid w:val="00B15A84"/>
    <w:rsid w:val="00B16FC3"/>
    <w:rsid w:val="00B17CAD"/>
    <w:rsid w:val="00B205A4"/>
    <w:rsid w:val="00B23A87"/>
    <w:rsid w:val="00B2573D"/>
    <w:rsid w:val="00B269C9"/>
    <w:rsid w:val="00B26C54"/>
    <w:rsid w:val="00B31BC7"/>
    <w:rsid w:val="00B32B3F"/>
    <w:rsid w:val="00B34718"/>
    <w:rsid w:val="00B34725"/>
    <w:rsid w:val="00B34B82"/>
    <w:rsid w:val="00B34EF1"/>
    <w:rsid w:val="00B36C17"/>
    <w:rsid w:val="00B37E4F"/>
    <w:rsid w:val="00B4054A"/>
    <w:rsid w:val="00B40F10"/>
    <w:rsid w:val="00B41200"/>
    <w:rsid w:val="00B4164D"/>
    <w:rsid w:val="00B42A9B"/>
    <w:rsid w:val="00B43016"/>
    <w:rsid w:val="00B44A14"/>
    <w:rsid w:val="00B44FF0"/>
    <w:rsid w:val="00B469C2"/>
    <w:rsid w:val="00B47621"/>
    <w:rsid w:val="00B50AE2"/>
    <w:rsid w:val="00B515A6"/>
    <w:rsid w:val="00B520F9"/>
    <w:rsid w:val="00B524B9"/>
    <w:rsid w:val="00B5716D"/>
    <w:rsid w:val="00B608BE"/>
    <w:rsid w:val="00B60AAF"/>
    <w:rsid w:val="00B60C93"/>
    <w:rsid w:val="00B62320"/>
    <w:rsid w:val="00B62979"/>
    <w:rsid w:val="00B637F8"/>
    <w:rsid w:val="00B63B4D"/>
    <w:rsid w:val="00B64383"/>
    <w:rsid w:val="00B64C9F"/>
    <w:rsid w:val="00B6563E"/>
    <w:rsid w:val="00B716B5"/>
    <w:rsid w:val="00B729FC"/>
    <w:rsid w:val="00B74484"/>
    <w:rsid w:val="00B803E1"/>
    <w:rsid w:val="00B8046C"/>
    <w:rsid w:val="00B850A0"/>
    <w:rsid w:val="00B85586"/>
    <w:rsid w:val="00B878C8"/>
    <w:rsid w:val="00B93568"/>
    <w:rsid w:val="00B93779"/>
    <w:rsid w:val="00B938D2"/>
    <w:rsid w:val="00B93CD2"/>
    <w:rsid w:val="00B95D68"/>
    <w:rsid w:val="00B96B50"/>
    <w:rsid w:val="00B974C5"/>
    <w:rsid w:val="00BA152B"/>
    <w:rsid w:val="00BA2701"/>
    <w:rsid w:val="00BA3E47"/>
    <w:rsid w:val="00BA572D"/>
    <w:rsid w:val="00BA66F2"/>
    <w:rsid w:val="00BB27A7"/>
    <w:rsid w:val="00BB38FB"/>
    <w:rsid w:val="00BB6959"/>
    <w:rsid w:val="00BB757A"/>
    <w:rsid w:val="00BB7680"/>
    <w:rsid w:val="00BC14BF"/>
    <w:rsid w:val="00BC4542"/>
    <w:rsid w:val="00BC5DAB"/>
    <w:rsid w:val="00BC6AAA"/>
    <w:rsid w:val="00BD22C8"/>
    <w:rsid w:val="00BD6159"/>
    <w:rsid w:val="00BE0007"/>
    <w:rsid w:val="00BE270B"/>
    <w:rsid w:val="00BE2B0A"/>
    <w:rsid w:val="00BE36CD"/>
    <w:rsid w:val="00BE3E45"/>
    <w:rsid w:val="00BE60E2"/>
    <w:rsid w:val="00BE784E"/>
    <w:rsid w:val="00BF0343"/>
    <w:rsid w:val="00BF3EB1"/>
    <w:rsid w:val="00BF3F73"/>
    <w:rsid w:val="00BF5311"/>
    <w:rsid w:val="00BF6C97"/>
    <w:rsid w:val="00C05E6D"/>
    <w:rsid w:val="00C05FFE"/>
    <w:rsid w:val="00C077AF"/>
    <w:rsid w:val="00C07DEC"/>
    <w:rsid w:val="00C10ED2"/>
    <w:rsid w:val="00C139BA"/>
    <w:rsid w:val="00C13B24"/>
    <w:rsid w:val="00C14672"/>
    <w:rsid w:val="00C158E8"/>
    <w:rsid w:val="00C15FDE"/>
    <w:rsid w:val="00C1732B"/>
    <w:rsid w:val="00C201E7"/>
    <w:rsid w:val="00C221CD"/>
    <w:rsid w:val="00C25DB7"/>
    <w:rsid w:val="00C26129"/>
    <w:rsid w:val="00C26915"/>
    <w:rsid w:val="00C2770C"/>
    <w:rsid w:val="00C30B9C"/>
    <w:rsid w:val="00C341DA"/>
    <w:rsid w:val="00C34532"/>
    <w:rsid w:val="00C3593D"/>
    <w:rsid w:val="00C35EA2"/>
    <w:rsid w:val="00C3702F"/>
    <w:rsid w:val="00C37528"/>
    <w:rsid w:val="00C40135"/>
    <w:rsid w:val="00C4130F"/>
    <w:rsid w:val="00C42981"/>
    <w:rsid w:val="00C43650"/>
    <w:rsid w:val="00C44F8D"/>
    <w:rsid w:val="00C460FC"/>
    <w:rsid w:val="00C464C2"/>
    <w:rsid w:val="00C46CD4"/>
    <w:rsid w:val="00C46F75"/>
    <w:rsid w:val="00C47B10"/>
    <w:rsid w:val="00C50F08"/>
    <w:rsid w:val="00C5125E"/>
    <w:rsid w:val="00C52FA2"/>
    <w:rsid w:val="00C53336"/>
    <w:rsid w:val="00C53EC1"/>
    <w:rsid w:val="00C5443D"/>
    <w:rsid w:val="00C55CF7"/>
    <w:rsid w:val="00C56136"/>
    <w:rsid w:val="00C56444"/>
    <w:rsid w:val="00C56782"/>
    <w:rsid w:val="00C57431"/>
    <w:rsid w:val="00C574D5"/>
    <w:rsid w:val="00C574D7"/>
    <w:rsid w:val="00C600EB"/>
    <w:rsid w:val="00C60242"/>
    <w:rsid w:val="00C6083B"/>
    <w:rsid w:val="00C654E5"/>
    <w:rsid w:val="00C70F21"/>
    <w:rsid w:val="00C73293"/>
    <w:rsid w:val="00C74CAB"/>
    <w:rsid w:val="00C773B8"/>
    <w:rsid w:val="00C818B4"/>
    <w:rsid w:val="00C81C4D"/>
    <w:rsid w:val="00C83546"/>
    <w:rsid w:val="00C849DF"/>
    <w:rsid w:val="00C84FA5"/>
    <w:rsid w:val="00C85212"/>
    <w:rsid w:val="00C85FB5"/>
    <w:rsid w:val="00C866A6"/>
    <w:rsid w:val="00C9005A"/>
    <w:rsid w:val="00C90787"/>
    <w:rsid w:val="00C9135C"/>
    <w:rsid w:val="00C94209"/>
    <w:rsid w:val="00C94749"/>
    <w:rsid w:val="00C97D59"/>
    <w:rsid w:val="00CA1D45"/>
    <w:rsid w:val="00CA2ADB"/>
    <w:rsid w:val="00CA590C"/>
    <w:rsid w:val="00CA5AE8"/>
    <w:rsid w:val="00CA5BE0"/>
    <w:rsid w:val="00CA7505"/>
    <w:rsid w:val="00CB0334"/>
    <w:rsid w:val="00CB1CF5"/>
    <w:rsid w:val="00CB38AA"/>
    <w:rsid w:val="00CB3D03"/>
    <w:rsid w:val="00CB5172"/>
    <w:rsid w:val="00CB540B"/>
    <w:rsid w:val="00CB5B31"/>
    <w:rsid w:val="00CB6958"/>
    <w:rsid w:val="00CB772F"/>
    <w:rsid w:val="00CB7DBE"/>
    <w:rsid w:val="00CC2030"/>
    <w:rsid w:val="00CC2508"/>
    <w:rsid w:val="00CC28AE"/>
    <w:rsid w:val="00CC428D"/>
    <w:rsid w:val="00CC7EF8"/>
    <w:rsid w:val="00CD1BD7"/>
    <w:rsid w:val="00CD2DB3"/>
    <w:rsid w:val="00CD41F3"/>
    <w:rsid w:val="00CD4B59"/>
    <w:rsid w:val="00CE0AFA"/>
    <w:rsid w:val="00CE1032"/>
    <w:rsid w:val="00CE1B18"/>
    <w:rsid w:val="00CE2275"/>
    <w:rsid w:val="00CE2E0A"/>
    <w:rsid w:val="00CE3AC7"/>
    <w:rsid w:val="00CE4C53"/>
    <w:rsid w:val="00CE4C67"/>
    <w:rsid w:val="00CE6451"/>
    <w:rsid w:val="00CF272C"/>
    <w:rsid w:val="00CF6163"/>
    <w:rsid w:val="00CF6226"/>
    <w:rsid w:val="00CF6F9B"/>
    <w:rsid w:val="00D001B0"/>
    <w:rsid w:val="00D01623"/>
    <w:rsid w:val="00D0188B"/>
    <w:rsid w:val="00D036D6"/>
    <w:rsid w:val="00D065DF"/>
    <w:rsid w:val="00D066D9"/>
    <w:rsid w:val="00D11C19"/>
    <w:rsid w:val="00D20343"/>
    <w:rsid w:val="00D20EB6"/>
    <w:rsid w:val="00D21758"/>
    <w:rsid w:val="00D21E95"/>
    <w:rsid w:val="00D224DD"/>
    <w:rsid w:val="00D275CB"/>
    <w:rsid w:val="00D2781D"/>
    <w:rsid w:val="00D319BE"/>
    <w:rsid w:val="00D3538A"/>
    <w:rsid w:val="00D36F81"/>
    <w:rsid w:val="00D40732"/>
    <w:rsid w:val="00D410BA"/>
    <w:rsid w:val="00D43BB5"/>
    <w:rsid w:val="00D451A7"/>
    <w:rsid w:val="00D4759A"/>
    <w:rsid w:val="00D477FF"/>
    <w:rsid w:val="00D52582"/>
    <w:rsid w:val="00D53A05"/>
    <w:rsid w:val="00D53CC0"/>
    <w:rsid w:val="00D54AF2"/>
    <w:rsid w:val="00D553C4"/>
    <w:rsid w:val="00D61CAA"/>
    <w:rsid w:val="00D6219F"/>
    <w:rsid w:val="00D62EE9"/>
    <w:rsid w:val="00D64059"/>
    <w:rsid w:val="00D676C1"/>
    <w:rsid w:val="00D678D7"/>
    <w:rsid w:val="00D71170"/>
    <w:rsid w:val="00D72408"/>
    <w:rsid w:val="00D74CB4"/>
    <w:rsid w:val="00D74DAB"/>
    <w:rsid w:val="00D80AF7"/>
    <w:rsid w:val="00D81F20"/>
    <w:rsid w:val="00D84589"/>
    <w:rsid w:val="00D8487E"/>
    <w:rsid w:val="00D84993"/>
    <w:rsid w:val="00D84C83"/>
    <w:rsid w:val="00D866B3"/>
    <w:rsid w:val="00D86F62"/>
    <w:rsid w:val="00D90224"/>
    <w:rsid w:val="00D91C4A"/>
    <w:rsid w:val="00D922F0"/>
    <w:rsid w:val="00D92502"/>
    <w:rsid w:val="00D92E12"/>
    <w:rsid w:val="00DA18AC"/>
    <w:rsid w:val="00DA1D22"/>
    <w:rsid w:val="00DA2E35"/>
    <w:rsid w:val="00DA3822"/>
    <w:rsid w:val="00DA6088"/>
    <w:rsid w:val="00DA7AA9"/>
    <w:rsid w:val="00DB3F02"/>
    <w:rsid w:val="00DB4BA8"/>
    <w:rsid w:val="00DB5273"/>
    <w:rsid w:val="00DB7333"/>
    <w:rsid w:val="00DB741C"/>
    <w:rsid w:val="00DC058C"/>
    <w:rsid w:val="00DC0AA7"/>
    <w:rsid w:val="00DC337E"/>
    <w:rsid w:val="00DC62C8"/>
    <w:rsid w:val="00DC79CF"/>
    <w:rsid w:val="00DD0AD4"/>
    <w:rsid w:val="00DD30C7"/>
    <w:rsid w:val="00DD437D"/>
    <w:rsid w:val="00DD7FA9"/>
    <w:rsid w:val="00DE097D"/>
    <w:rsid w:val="00DE150F"/>
    <w:rsid w:val="00DE4B90"/>
    <w:rsid w:val="00DE5C01"/>
    <w:rsid w:val="00DE5C18"/>
    <w:rsid w:val="00DE6A1D"/>
    <w:rsid w:val="00DE73AF"/>
    <w:rsid w:val="00DE75C2"/>
    <w:rsid w:val="00DF02CE"/>
    <w:rsid w:val="00DF1F05"/>
    <w:rsid w:val="00DF3A1D"/>
    <w:rsid w:val="00DF3B30"/>
    <w:rsid w:val="00DF433A"/>
    <w:rsid w:val="00DF473F"/>
    <w:rsid w:val="00DF4F33"/>
    <w:rsid w:val="00DF4FF9"/>
    <w:rsid w:val="00DF5363"/>
    <w:rsid w:val="00E01A59"/>
    <w:rsid w:val="00E02455"/>
    <w:rsid w:val="00E02A01"/>
    <w:rsid w:val="00E03E1D"/>
    <w:rsid w:val="00E04D7C"/>
    <w:rsid w:val="00E061DA"/>
    <w:rsid w:val="00E1027C"/>
    <w:rsid w:val="00E11BE6"/>
    <w:rsid w:val="00E12B34"/>
    <w:rsid w:val="00E12CC3"/>
    <w:rsid w:val="00E13D81"/>
    <w:rsid w:val="00E1583C"/>
    <w:rsid w:val="00E16085"/>
    <w:rsid w:val="00E20B97"/>
    <w:rsid w:val="00E215D4"/>
    <w:rsid w:val="00E21780"/>
    <w:rsid w:val="00E21B5F"/>
    <w:rsid w:val="00E2223A"/>
    <w:rsid w:val="00E22242"/>
    <w:rsid w:val="00E23553"/>
    <w:rsid w:val="00E24689"/>
    <w:rsid w:val="00E25BD3"/>
    <w:rsid w:val="00E266DC"/>
    <w:rsid w:val="00E26D41"/>
    <w:rsid w:val="00E27002"/>
    <w:rsid w:val="00E27439"/>
    <w:rsid w:val="00E277A8"/>
    <w:rsid w:val="00E30747"/>
    <w:rsid w:val="00E31577"/>
    <w:rsid w:val="00E319B1"/>
    <w:rsid w:val="00E33587"/>
    <w:rsid w:val="00E339D8"/>
    <w:rsid w:val="00E3529D"/>
    <w:rsid w:val="00E45908"/>
    <w:rsid w:val="00E45CAE"/>
    <w:rsid w:val="00E502F1"/>
    <w:rsid w:val="00E51056"/>
    <w:rsid w:val="00E5330D"/>
    <w:rsid w:val="00E5514F"/>
    <w:rsid w:val="00E55E86"/>
    <w:rsid w:val="00E60A79"/>
    <w:rsid w:val="00E61678"/>
    <w:rsid w:val="00E64C9E"/>
    <w:rsid w:val="00E65E42"/>
    <w:rsid w:val="00E66BD5"/>
    <w:rsid w:val="00E70473"/>
    <w:rsid w:val="00E70F2C"/>
    <w:rsid w:val="00E724E5"/>
    <w:rsid w:val="00E72E44"/>
    <w:rsid w:val="00E740C6"/>
    <w:rsid w:val="00E7435F"/>
    <w:rsid w:val="00E75022"/>
    <w:rsid w:val="00E752D7"/>
    <w:rsid w:val="00E7536B"/>
    <w:rsid w:val="00E7705A"/>
    <w:rsid w:val="00E77CD6"/>
    <w:rsid w:val="00E80E9D"/>
    <w:rsid w:val="00E8184D"/>
    <w:rsid w:val="00E83F52"/>
    <w:rsid w:val="00E84620"/>
    <w:rsid w:val="00E848C5"/>
    <w:rsid w:val="00E862ED"/>
    <w:rsid w:val="00E867C0"/>
    <w:rsid w:val="00E8733C"/>
    <w:rsid w:val="00E90091"/>
    <w:rsid w:val="00E9043C"/>
    <w:rsid w:val="00E92ECB"/>
    <w:rsid w:val="00E94C2E"/>
    <w:rsid w:val="00E97752"/>
    <w:rsid w:val="00E97E48"/>
    <w:rsid w:val="00EA30C4"/>
    <w:rsid w:val="00EA45EA"/>
    <w:rsid w:val="00EB0A8A"/>
    <w:rsid w:val="00EB0F8C"/>
    <w:rsid w:val="00EB1C96"/>
    <w:rsid w:val="00EB343F"/>
    <w:rsid w:val="00EB404B"/>
    <w:rsid w:val="00EB6970"/>
    <w:rsid w:val="00EB7DA2"/>
    <w:rsid w:val="00EC0877"/>
    <w:rsid w:val="00EC0E96"/>
    <w:rsid w:val="00EC14EB"/>
    <w:rsid w:val="00EC20D2"/>
    <w:rsid w:val="00EC5E3A"/>
    <w:rsid w:val="00EC779B"/>
    <w:rsid w:val="00ED0B02"/>
    <w:rsid w:val="00ED5D5B"/>
    <w:rsid w:val="00ED6E7D"/>
    <w:rsid w:val="00EE0C68"/>
    <w:rsid w:val="00EE3ACF"/>
    <w:rsid w:val="00EE5283"/>
    <w:rsid w:val="00EE6598"/>
    <w:rsid w:val="00EE68A9"/>
    <w:rsid w:val="00EE6A6F"/>
    <w:rsid w:val="00EF08FD"/>
    <w:rsid w:val="00EF22CA"/>
    <w:rsid w:val="00EF5BEA"/>
    <w:rsid w:val="00EF68D5"/>
    <w:rsid w:val="00EF6E2B"/>
    <w:rsid w:val="00EF7994"/>
    <w:rsid w:val="00EF7ADE"/>
    <w:rsid w:val="00F0054C"/>
    <w:rsid w:val="00F02566"/>
    <w:rsid w:val="00F02634"/>
    <w:rsid w:val="00F03B07"/>
    <w:rsid w:val="00F0494F"/>
    <w:rsid w:val="00F051F7"/>
    <w:rsid w:val="00F07A57"/>
    <w:rsid w:val="00F07DD7"/>
    <w:rsid w:val="00F124BF"/>
    <w:rsid w:val="00F16118"/>
    <w:rsid w:val="00F16B22"/>
    <w:rsid w:val="00F17BD2"/>
    <w:rsid w:val="00F20002"/>
    <w:rsid w:val="00F20CA5"/>
    <w:rsid w:val="00F20EA6"/>
    <w:rsid w:val="00F21D21"/>
    <w:rsid w:val="00F23063"/>
    <w:rsid w:val="00F23412"/>
    <w:rsid w:val="00F24500"/>
    <w:rsid w:val="00F25178"/>
    <w:rsid w:val="00F31884"/>
    <w:rsid w:val="00F32681"/>
    <w:rsid w:val="00F33D64"/>
    <w:rsid w:val="00F35C21"/>
    <w:rsid w:val="00F36CD2"/>
    <w:rsid w:val="00F37318"/>
    <w:rsid w:val="00F40C4E"/>
    <w:rsid w:val="00F40FFA"/>
    <w:rsid w:val="00F41704"/>
    <w:rsid w:val="00F424B5"/>
    <w:rsid w:val="00F42B14"/>
    <w:rsid w:val="00F44215"/>
    <w:rsid w:val="00F54CFD"/>
    <w:rsid w:val="00F54D9C"/>
    <w:rsid w:val="00F55BD3"/>
    <w:rsid w:val="00F56966"/>
    <w:rsid w:val="00F61EEE"/>
    <w:rsid w:val="00F62427"/>
    <w:rsid w:val="00F643E0"/>
    <w:rsid w:val="00F64F7B"/>
    <w:rsid w:val="00F65514"/>
    <w:rsid w:val="00F655DC"/>
    <w:rsid w:val="00F664A0"/>
    <w:rsid w:val="00F664F4"/>
    <w:rsid w:val="00F670D9"/>
    <w:rsid w:val="00F70ECD"/>
    <w:rsid w:val="00F72222"/>
    <w:rsid w:val="00F72BE2"/>
    <w:rsid w:val="00F73D77"/>
    <w:rsid w:val="00F740EF"/>
    <w:rsid w:val="00F75C7B"/>
    <w:rsid w:val="00F76FEF"/>
    <w:rsid w:val="00F7761D"/>
    <w:rsid w:val="00F77B93"/>
    <w:rsid w:val="00F77FB6"/>
    <w:rsid w:val="00F81202"/>
    <w:rsid w:val="00F81634"/>
    <w:rsid w:val="00F817BD"/>
    <w:rsid w:val="00F835CF"/>
    <w:rsid w:val="00F83FF3"/>
    <w:rsid w:val="00F85170"/>
    <w:rsid w:val="00F8717C"/>
    <w:rsid w:val="00F906E7"/>
    <w:rsid w:val="00F92B05"/>
    <w:rsid w:val="00F92D0F"/>
    <w:rsid w:val="00F930E7"/>
    <w:rsid w:val="00F93407"/>
    <w:rsid w:val="00F9452D"/>
    <w:rsid w:val="00FA389A"/>
    <w:rsid w:val="00FA3BA9"/>
    <w:rsid w:val="00FA3FAE"/>
    <w:rsid w:val="00FA702C"/>
    <w:rsid w:val="00FB1BBB"/>
    <w:rsid w:val="00FB3A13"/>
    <w:rsid w:val="00FB4FCC"/>
    <w:rsid w:val="00FC2768"/>
    <w:rsid w:val="00FC3BC6"/>
    <w:rsid w:val="00FC3F13"/>
    <w:rsid w:val="00FC4C38"/>
    <w:rsid w:val="00FC5BD6"/>
    <w:rsid w:val="00FD1781"/>
    <w:rsid w:val="00FD4186"/>
    <w:rsid w:val="00FD45B3"/>
    <w:rsid w:val="00FD4AD6"/>
    <w:rsid w:val="00FD61EA"/>
    <w:rsid w:val="00FD68E4"/>
    <w:rsid w:val="00FD7D77"/>
    <w:rsid w:val="00FE2CB2"/>
    <w:rsid w:val="00FE40DF"/>
    <w:rsid w:val="00FE4278"/>
    <w:rsid w:val="00FE4A6B"/>
    <w:rsid w:val="00FE63F0"/>
    <w:rsid w:val="00FE6814"/>
    <w:rsid w:val="00FF2563"/>
    <w:rsid w:val="00FF266F"/>
    <w:rsid w:val="00FF2753"/>
    <w:rsid w:val="00FF360D"/>
    <w:rsid w:val="00FF5B64"/>
    <w:rsid w:val="00FF7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84325E"/>
  <w15:docId w15:val="{2CF2E6B7-7CB9-4F7F-B8D0-AE27BB6E2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sz w:val="24"/>
        <w:szCs w:val="24"/>
        <w:lang w:val="en-US" w:eastAsia="en-US" w:bidi="ar-SA"/>
      </w:rPr>
    </w:rPrDefault>
    <w:pPrDefault>
      <w:pPr>
        <w:spacing w:before="60" w:after="6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3B36"/>
    <w:pPr>
      <w:spacing w:before="0"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BaseParagraph"/>
    <w:next w:val="Heading2"/>
    <w:rsid w:val="0064019C"/>
    <w:pPr>
      <w:keepNext/>
      <w:numPr>
        <w:numId w:val="11"/>
      </w:numPr>
      <w:spacing w:after="240"/>
      <w:outlineLvl w:val="0"/>
    </w:pPr>
    <w:rPr>
      <w:rFonts w:ascii="Cambria" w:hAnsi="Cambria"/>
      <w:b/>
      <w:sz w:val="36"/>
    </w:rPr>
  </w:style>
  <w:style w:type="paragraph" w:styleId="Heading2">
    <w:name w:val="heading 2"/>
    <w:basedOn w:val="Heading1"/>
    <w:link w:val="Heading2Char"/>
    <w:rsid w:val="00DD7FA9"/>
    <w:pPr>
      <w:numPr>
        <w:ilvl w:val="1"/>
      </w:numPr>
      <w:shd w:val="clear" w:color="auto" w:fill="DDD9C3" w:themeFill="background2" w:themeFillShade="E6"/>
      <w:spacing w:before="120" w:after="120"/>
      <w:outlineLvl w:val="1"/>
    </w:pPr>
    <w:rPr>
      <w:b w:val="0"/>
      <w:sz w:val="24"/>
    </w:rPr>
  </w:style>
  <w:style w:type="paragraph" w:styleId="Heading3">
    <w:name w:val="heading 3"/>
    <w:basedOn w:val="Heading2"/>
    <w:rsid w:val="00737E23"/>
    <w:pPr>
      <w:keepNext w:val="0"/>
      <w:numPr>
        <w:ilvl w:val="2"/>
      </w:numPr>
      <w:shd w:val="clear" w:color="auto" w:fill="auto"/>
      <w:outlineLvl w:val="2"/>
    </w:pPr>
  </w:style>
  <w:style w:type="paragraph" w:styleId="Heading4">
    <w:name w:val="heading 4"/>
    <w:basedOn w:val="Heading3"/>
    <w:rsid w:val="00737E23"/>
    <w:pPr>
      <w:numPr>
        <w:ilvl w:val="3"/>
      </w:numPr>
      <w:outlineLvl w:val="3"/>
    </w:pPr>
    <w:rPr>
      <w:snapToGrid w:val="0"/>
    </w:rPr>
  </w:style>
  <w:style w:type="paragraph" w:styleId="Heading5">
    <w:name w:val="heading 5"/>
    <w:basedOn w:val="Heading4"/>
    <w:link w:val="Heading5Char"/>
    <w:rsid w:val="00737E23"/>
    <w:pPr>
      <w:numPr>
        <w:ilvl w:val="4"/>
      </w:numPr>
      <w:outlineLvl w:val="4"/>
    </w:pPr>
    <w:rPr>
      <w:rFonts w:eastAsiaTheme="majorEastAsia" w:cstheme="majorBidi"/>
    </w:rPr>
  </w:style>
  <w:style w:type="paragraph" w:styleId="Heading6">
    <w:name w:val="heading 6"/>
    <w:basedOn w:val="Heading5"/>
    <w:link w:val="Heading6Char"/>
    <w:rsid w:val="00737E23"/>
    <w:pPr>
      <w:numPr>
        <w:ilvl w:val="5"/>
      </w:numPr>
      <w:outlineLvl w:val="5"/>
    </w:pPr>
    <w:rPr>
      <w:iCs/>
    </w:rPr>
  </w:style>
  <w:style w:type="paragraph" w:styleId="Heading7">
    <w:name w:val="heading 7"/>
    <w:basedOn w:val="Heading6"/>
    <w:link w:val="Heading7Char"/>
    <w:rsid w:val="00737E23"/>
    <w:pPr>
      <w:numPr>
        <w:ilvl w:val="6"/>
      </w:numPr>
      <w:outlineLvl w:val="6"/>
    </w:pPr>
    <w:rPr>
      <w:iCs w:val="0"/>
    </w:rPr>
  </w:style>
  <w:style w:type="paragraph" w:styleId="Heading8">
    <w:name w:val="heading 8"/>
    <w:basedOn w:val="Heading7"/>
    <w:link w:val="Heading8Char"/>
    <w:rsid w:val="00737E23"/>
    <w:pPr>
      <w:numPr>
        <w:ilvl w:val="7"/>
      </w:numPr>
      <w:outlineLvl w:val="7"/>
    </w:pPr>
    <w:rPr>
      <w:szCs w:val="20"/>
    </w:rPr>
  </w:style>
  <w:style w:type="paragraph" w:styleId="Heading9">
    <w:name w:val="heading 9"/>
    <w:basedOn w:val="Heading8"/>
    <w:link w:val="Heading9Char"/>
    <w:rsid w:val="00737E23"/>
    <w:pPr>
      <w:numPr>
        <w:ilvl w:val="8"/>
      </w:numPr>
      <w:outlineLvl w:val="8"/>
    </w:pPr>
    <w:rPr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seParagraph">
    <w:name w:val="Base Paragraph"/>
    <w:qFormat/>
    <w:rsid w:val="004B287D"/>
    <w:rPr>
      <w:rFonts w:eastAsiaTheme="minorEastAsia" w:cs="Arial"/>
      <w:sz w:val="22"/>
      <w:szCs w:val="4"/>
    </w:rPr>
  </w:style>
  <w:style w:type="paragraph" w:customStyle="1" w:styleId="TitlePageBase">
    <w:name w:val="Title Page Base"/>
    <w:basedOn w:val="BaseParagraph"/>
    <w:rsid w:val="004B287D"/>
    <w:pPr>
      <w:keepNext/>
      <w:keepLines/>
      <w:spacing w:before="360" w:after="120"/>
      <w:ind w:left="2520"/>
      <w:contextualSpacing/>
      <w:jc w:val="center"/>
    </w:pPr>
    <w:rPr>
      <w:b/>
      <w:noProof/>
      <w:color w:val="004883"/>
      <w:sz w:val="48"/>
    </w:rPr>
  </w:style>
  <w:style w:type="table" w:styleId="TableGrid">
    <w:name w:val="Table Grid"/>
    <w:basedOn w:val="TableNormal"/>
    <w:uiPriority w:val="39"/>
    <w:rsid w:val="008945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3C496A"/>
    <w:rPr>
      <w:color w:val="0000FF"/>
      <w:u w:val="single"/>
    </w:rPr>
  </w:style>
  <w:style w:type="character" w:styleId="FollowedHyperlink">
    <w:name w:val="FollowedHyperlink"/>
    <w:basedOn w:val="DefaultParagraphFont"/>
    <w:rsid w:val="003B6B9F"/>
    <w:rPr>
      <w:color w:val="800080"/>
      <w:u w:val="single"/>
    </w:rPr>
  </w:style>
  <w:style w:type="paragraph" w:styleId="Header">
    <w:name w:val="header"/>
    <w:basedOn w:val="BaseParagraph"/>
    <w:rsid w:val="004B287D"/>
    <w:pPr>
      <w:tabs>
        <w:tab w:val="center" w:pos="5400"/>
        <w:tab w:val="right" w:pos="10800"/>
      </w:tabs>
    </w:pPr>
  </w:style>
  <w:style w:type="paragraph" w:styleId="Footer">
    <w:name w:val="footer"/>
    <w:basedOn w:val="BaseParagraph"/>
    <w:link w:val="FooterChar"/>
    <w:rsid w:val="00C201E7"/>
    <w:pPr>
      <w:tabs>
        <w:tab w:val="center" w:pos="5400"/>
        <w:tab w:val="right" w:pos="10800"/>
      </w:tabs>
      <w:spacing w:after="0"/>
      <w:jc w:val="center"/>
    </w:pPr>
    <w:rPr>
      <w:color w:val="004883"/>
      <w:sz w:val="16"/>
      <w:szCs w:val="16"/>
    </w:rPr>
  </w:style>
  <w:style w:type="character" w:styleId="PageNumber">
    <w:name w:val="page number"/>
    <w:basedOn w:val="DefaultParagraphFont"/>
    <w:semiHidden/>
    <w:rsid w:val="0056755D"/>
  </w:style>
  <w:style w:type="paragraph" w:customStyle="1" w:styleId="TableHeaderRight">
    <w:name w:val="Table Header Right"/>
    <w:basedOn w:val="TableCellBase"/>
    <w:rsid w:val="004B287D"/>
    <w:pPr>
      <w:jc w:val="right"/>
    </w:pPr>
    <w:rPr>
      <w:b/>
    </w:rPr>
  </w:style>
  <w:style w:type="paragraph" w:customStyle="1" w:styleId="TableHeaderLeft">
    <w:name w:val="Table Header Left"/>
    <w:basedOn w:val="TableCellBase"/>
    <w:rsid w:val="004B287D"/>
    <w:pPr>
      <w:jc w:val="left"/>
    </w:pPr>
    <w:rPr>
      <w:b/>
    </w:rPr>
  </w:style>
  <w:style w:type="paragraph" w:customStyle="1" w:styleId="TableHeaderCenter">
    <w:name w:val="Table Header Center"/>
    <w:basedOn w:val="TableCellBase"/>
    <w:rsid w:val="004B287D"/>
    <w:rPr>
      <w:b/>
    </w:rPr>
  </w:style>
  <w:style w:type="paragraph" w:customStyle="1" w:styleId="TableCellCenter">
    <w:name w:val="Table Cell Center"/>
    <w:basedOn w:val="TableCellBase"/>
    <w:rsid w:val="004B287D"/>
    <w:rPr>
      <w:snapToGrid w:val="0"/>
    </w:rPr>
  </w:style>
  <w:style w:type="character" w:customStyle="1" w:styleId="CodeMonospacedChar">
    <w:name w:val="Code Monospaced Char"/>
    <w:basedOn w:val="DefaultParagraphFont"/>
    <w:uiPriority w:val="1"/>
    <w:qFormat/>
    <w:rsid w:val="00991E34"/>
    <w:rPr>
      <w:rFonts w:ascii="Consolas" w:hAnsi="Consolas"/>
      <w:i w:val="0"/>
    </w:rPr>
  </w:style>
  <w:style w:type="character" w:customStyle="1" w:styleId="ControlName">
    <w:name w:val="Control Name"/>
    <w:basedOn w:val="DefaultParagraphFont"/>
    <w:uiPriority w:val="1"/>
    <w:rsid w:val="004B287D"/>
    <w:rPr>
      <w:b/>
    </w:rPr>
  </w:style>
  <w:style w:type="paragraph" w:customStyle="1" w:styleId="TableHeaderNewPage">
    <w:name w:val="Table Header New Page"/>
    <w:basedOn w:val="TableCellBase"/>
    <w:rsid w:val="004B287D"/>
    <w:pPr>
      <w:pageBreakBefore/>
    </w:pPr>
    <w:rPr>
      <w:b/>
    </w:rPr>
  </w:style>
  <w:style w:type="paragraph" w:customStyle="1" w:styleId="TableCellLeft">
    <w:name w:val="Table Cell Left"/>
    <w:basedOn w:val="TableCellBase"/>
    <w:rsid w:val="004B287D"/>
    <w:pPr>
      <w:jc w:val="left"/>
    </w:pPr>
  </w:style>
  <w:style w:type="paragraph" w:customStyle="1" w:styleId="TableCellRight">
    <w:name w:val="Table Cell Right"/>
    <w:basedOn w:val="TableCellBase"/>
    <w:rsid w:val="004B287D"/>
    <w:pPr>
      <w:jc w:val="right"/>
    </w:pPr>
  </w:style>
  <w:style w:type="paragraph" w:customStyle="1" w:styleId="TableCellBase">
    <w:name w:val="Table Cell Base"/>
    <w:basedOn w:val="BaseParagraph"/>
    <w:rsid w:val="00397DAD"/>
    <w:pPr>
      <w:spacing w:before="0" w:after="0"/>
      <w:jc w:val="center"/>
    </w:pPr>
    <w:rPr>
      <w:bCs/>
    </w:rPr>
  </w:style>
  <w:style w:type="paragraph" w:customStyle="1" w:styleId="TitlePageCorporateName">
    <w:name w:val="Title Page Corporate Name"/>
    <w:basedOn w:val="TitlePageBase"/>
    <w:rsid w:val="003C496A"/>
    <w:pPr>
      <w:spacing w:before="4200"/>
    </w:pPr>
    <w:rPr>
      <w:rFonts w:ascii="Cambria" w:hAnsi="Cambria"/>
      <w:sz w:val="72"/>
    </w:rPr>
  </w:style>
  <w:style w:type="paragraph" w:customStyle="1" w:styleId="TitlePageCompanyName">
    <w:name w:val="Title Page Company Name"/>
    <w:basedOn w:val="TitlePageBase"/>
    <w:rsid w:val="003C496A"/>
  </w:style>
  <w:style w:type="paragraph" w:customStyle="1" w:styleId="TitlePageDocumentTitleFormal">
    <w:name w:val="Title Page Document Title Formal"/>
    <w:basedOn w:val="TitlePageBase"/>
    <w:rsid w:val="003C496A"/>
    <w:rPr>
      <w:color w:val="auto"/>
      <w:sz w:val="52"/>
    </w:rPr>
  </w:style>
  <w:style w:type="paragraph" w:customStyle="1" w:styleId="TitlePageDocumentTitleInformal">
    <w:name w:val="Title Page Document Title Informal"/>
    <w:basedOn w:val="TitlePageDocumentTitleFormal"/>
    <w:rsid w:val="003C496A"/>
    <w:rPr>
      <w:rFonts w:ascii="Cambria" w:hAnsi="Cambria"/>
      <w:color w:val="004883"/>
    </w:rPr>
  </w:style>
  <w:style w:type="character" w:customStyle="1" w:styleId="DocVersion">
    <w:name w:val="Doc Version"/>
    <w:basedOn w:val="DefaultParagraphFont"/>
    <w:uiPriority w:val="1"/>
    <w:rsid w:val="004B287D"/>
    <w:rPr>
      <w:i/>
    </w:rPr>
  </w:style>
  <w:style w:type="paragraph" w:customStyle="1" w:styleId="BlueInstructions">
    <w:name w:val="Blue Instructions"/>
    <w:basedOn w:val="BaseParagraph"/>
    <w:rsid w:val="00DB4BA8"/>
    <w:rPr>
      <w:color w:val="548DD4" w:themeColor="text2" w:themeTint="99"/>
      <w:sz w:val="20"/>
    </w:rPr>
  </w:style>
  <w:style w:type="paragraph" w:styleId="TOC1">
    <w:name w:val="toc 1"/>
    <w:basedOn w:val="BaseParagraph"/>
    <w:next w:val="TOC2"/>
    <w:uiPriority w:val="39"/>
    <w:rsid w:val="003157FD"/>
    <w:pPr>
      <w:spacing w:after="120"/>
    </w:pPr>
    <w:rPr>
      <w:sz w:val="24"/>
    </w:rPr>
  </w:style>
  <w:style w:type="paragraph" w:styleId="TOC7">
    <w:name w:val="toc 7"/>
    <w:basedOn w:val="TOC6"/>
    <w:next w:val="TOC8"/>
    <w:uiPriority w:val="39"/>
    <w:rsid w:val="004B287D"/>
    <w:pPr>
      <w:ind w:left="1728"/>
    </w:pPr>
  </w:style>
  <w:style w:type="paragraph" w:styleId="TOC2">
    <w:name w:val="toc 2"/>
    <w:basedOn w:val="TOC1"/>
    <w:next w:val="TOC3"/>
    <w:uiPriority w:val="39"/>
    <w:rsid w:val="005A5B9E"/>
    <w:pPr>
      <w:spacing w:before="0"/>
      <w:ind w:left="288"/>
    </w:pPr>
  </w:style>
  <w:style w:type="character" w:customStyle="1" w:styleId="Heading5Char">
    <w:name w:val="Heading 5 Char"/>
    <w:basedOn w:val="DefaultParagraphFont"/>
    <w:link w:val="Heading5"/>
    <w:rsid w:val="00737E23"/>
    <w:rPr>
      <w:rFonts w:ascii="Cambria" w:eastAsiaTheme="majorEastAsia" w:hAnsi="Cambria" w:cstheme="majorBidi"/>
      <w:snapToGrid w:val="0"/>
      <w:szCs w:val="4"/>
    </w:rPr>
  </w:style>
  <w:style w:type="character" w:customStyle="1" w:styleId="Heading6Char">
    <w:name w:val="Heading 6 Char"/>
    <w:basedOn w:val="DefaultParagraphFont"/>
    <w:link w:val="Heading6"/>
    <w:rsid w:val="00737E23"/>
    <w:rPr>
      <w:rFonts w:ascii="Cambria" w:eastAsiaTheme="majorEastAsia" w:hAnsi="Cambria" w:cstheme="majorBidi"/>
      <w:iCs/>
      <w:snapToGrid w:val="0"/>
      <w:szCs w:val="4"/>
    </w:rPr>
  </w:style>
  <w:style w:type="character" w:customStyle="1" w:styleId="Heading7Char">
    <w:name w:val="Heading 7 Char"/>
    <w:basedOn w:val="DefaultParagraphFont"/>
    <w:link w:val="Heading7"/>
    <w:rsid w:val="00737E23"/>
    <w:rPr>
      <w:rFonts w:ascii="Cambria" w:eastAsiaTheme="majorEastAsia" w:hAnsi="Cambria" w:cstheme="majorBidi"/>
      <w:snapToGrid w:val="0"/>
      <w:szCs w:val="4"/>
    </w:rPr>
  </w:style>
  <w:style w:type="character" w:customStyle="1" w:styleId="Heading8Char">
    <w:name w:val="Heading 8 Char"/>
    <w:basedOn w:val="DefaultParagraphFont"/>
    <w:link w:val="Heading8"/>
    <w:rsid w:val="00737E23"/>
    <w:rPr>
      <w:rFonts w:ascii="Cambria" w:eastAsiaTheme="majorEastAsia" w:hAnsi="Cambria" w:cstheme="majorBidi"/>
      <w:snapToGrid w:val="0"/>
      <w:szCs w:val="20"/>
    </w:rPr>
  </w:style>
  <w:style w:type="character" w:customStyle="1" w:styleId="Heading9Char">
    <w:name w:val="Heading 9 Char"/>
    <w:basedOn w:val="DefaultParagraphFont"/>
    <w:link w:val="Heading9"/>
    <w:rsid w:val="00737E23"/>
    <w:rPr>
      <w:rFonts w:ascii="Cambria" w:eastAsiaTheme="majorEastAsia" w:hAnsi="Cambria" w:cstheme="majorBidi"/>
      <w:iCs/>
      <w:snapToGrid w:val="0"/>
      <w:szCs w:val="20"/>
    </w:rPr>
  </w:style>
  <w:style w:type="paragraph" w:styleId="TOC3">
    <w:name w:val="toc 3"/>
    <w:basedOn w:val="TOC2"/>
    <w:next w:val="TOC4"/>
    <w:uiPriority w:val="39"/>
    <w:rsid w:val="004B287D"/>
    <w:pPr>
      <w:ind w:left="576"/>
    </w:pPr>
  </w:style>
  <w:style w:type="paragraph" w:styleId="TOC4">
    <w:name w:val="toc 4"/>
    <w:basedOn w:val="TOC3"/>
    <w:next w:val="TOC5"/>
    <w:uiPriority w:val="39"/>
    <w:rsid w:val="004B287D"/>
    <w:pPr>
      <w:ind w:left="864"/>
    </w:pPr>
  </w:style>
  <w:style w:type="paragraph" w:styleId="TOC5">
    <w:name w:val="toc 5"/>
    <w:basedOn w:val="TOC4"/>
    <w:next w:val="TOC6"/>
    <w:uiPriority w:val="39"/>
    <w:rsid w:val="004B287D"/>
    <w:pPr>
      <w:ind w:left="1152"/>
    </w:pPr>
  </w:style>
  <w:style w:type="paragraph" w:styleId="TOC6">
    <w:name w:val="toc 6"/>
    <w:basedOn w:val="TOC5"/>
    <w:next w:val="TOC7"/>
    <w:uiPriority w:val="39"/>
    <w:rsid w:val="004B287D"/>
    <w:pPr>
      <w:ind w:left="1440"/>
    </w:pPr>
  </w:style>
  <w:style w:type="paragraph" w:styleId="TOCHeading">
    <w:name w:val="TOC Heading"/>
    <w:basedOn w:val="BaseParagraph"/>
    <w:next w:val="TOC1"/>
    <w:uiPriority w:val="39"/>
    <w:qFormat/>
    <w:rsid w:val="00526097"/>
    <w:pPr>
      <w:keepNext/>
      <w:spacing w:before="240"/>
      <w:contextualSpacing/>
    </w:pPr>
    <w:rPr>
      <w:rFonts w:ascii="Cambria" w:eastAsiaTheme="majorEastAsia" w:hAnsi="Cambria" w:cstheme="majorBidi"/>
      <w:b/>
      <w:bCs/>
      <w:color w:val="004883"/>
      <w:sz w:val="28"/>
      <w:szCs w:val="28"/>
    </w:rPr>
  </w:style>
  <w:style w:type="paragraph" w:styleId="TOC8">
    <w:name w:val="toc 8"/>
    <w:basedOn w:val="TOC7"/>
    <w:next w:val="TOC9"/>
    <w:uiPriority w:val="39"/>
    <w:rsid w:val="004B287D"/>
    <w:pPr>
      <w:ind w:left="2016"/>
    </w:pPr>
  </w:style>
  <w:style w:type="paragraph" w:styleId="TOC9">
    <w:name w:val="toc 9"/>
    <w:basedOn w:val="TOC8"/>
    <w:next w:val="BaseParagraph"/>
    <w:uiPriority w:val="39"/>
    <w:rsid w:val="004B287D"/>
    <w:pPr>
      <w:ind w:left="2304"/>
    </w:pPr>
  </w:style>
  <w:style w:type="paragraph" w:styleId="DocumentMap">
    <w:name w:val="Document Map"/>
    <w:basedOn w:val="Normal"/>
    <w:link w:val="DocumentMapChar"/>
    <w:rsid w:val="00EF7ADE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EF7ADE"/>
    <w:rPr>
      <w:rFonts w:ascii="Tahoma" w:hAnsi="Tahoma" w:cs="Tahoma"/>
      <w:sz w:val="16"/>
      <w:szCs w:val="16"/>
    </w:rPr>
  </w:style>
  <w:style w:type="paragraph" w:customStyle="1" w:styleId="Picture">
    <w:name w:val="Picture"/>
    <w:basedOn w:val="BaseParagraph"/>
    <w:next w:val="Caption"/>
    <w:autoRedefine/>
    <w:rsid w:val="00EF7ADE"/>
    <w:pPr>
      <w:jc w:val="center"/>
    </w:pPr>
    <w:rPr>
      <w:noProof/>
    </w:rPr>
  </w:style>
  <w:style w:type="character" w:customStyle="1" w:styleId="DenoteControl">
    <w:name w:val="Denote Control"/>
    <w:basedOn w:val="DefaultParagraphFont"/>
    <w:uiPriority w:val="1"/>
    <w:rsid w:val="004B287D"/>
    <w:rPr>
      <w:b/>
    </w:rPr>
  </w:style>
  <w:style w:type="paragraph" w:styleId="Caption">
    <w:name w:val="caption"/>
    <w:basedOn w:val="BaseParagraph"/>
    <w:next w:val="BaseParagraph"/>
    <w:unhideWhenUsed/>
    <w:rsid w:val="00DB4BA8"/>
    <w:pPr>
      <w:spacing w:before="0" w:after="200"/>
      <w:jc w:val="center"/>
    </w:pPr>
    <w:rPr>
      <w:b/>
      <w:bCs/>
      <w:sz w:val="18"/>
      <w:szCs w:val="18"/>
    </w:rPr>
  </w:style>
  <w:style w:type="character" w:customStyle="1" w:styleId="DenoteButton">
    <w:name w:val="Denote Button"/>
    <w:basedOn w:val="DefaultParagraphFont"/>
    <w:uiPriority w:val="1"/>
    <w:qFormat/>
    <w:rsid w:val="004B287D"/>
    <w:rPr>
      <w:bdr w:val="single" w:sz="4" w:space="0" w:color="auto"/>
    </w:rPr>
  </w:style>
  <w:style w:type="character" w:customStyle="1" w:styleId="DenoteKey">
    <w:name w:val="Denote Key"/>
    <w:basedOn w:val="DefaultParagraphFont"/>
    <w:uiPriority w:val="1"/>
    <w:rsid w:val="004B287D"/>
    <w:rPr>
      <w:rFonts w:ascii="Candara" w:hAnsi="Candara"/>
      <w:b/>
      <w:bdr w:val="single" w:sz="8" w:space="0" w:color="A6A6A6" w:themeColor="background1" w:themeShade="A6" w:shadow="1"/>
    </w:rPr>
  </w:style>
  <w:style w:type="paragraph" w:customStyle="1" w:styleId="CaptionforTables">
    <w:name w:val="Caption for Tables"/>
    <w:basedOn w:val="Caption"/>
    <w:rsid w:val="004B287D"/>
    <w:pPr>
      <w:keepNext/>
      <w:spacing w:before="200" w:after="60"/>
    </w:pPr>
    <w:rPr>
      <w:rFonts w:eastAsia="Times New Roman" w:cs="Times New Roman"/>
      <w:szCs w:val="20"/>
    </w:rPr>
  </w:style>
  <w:style w:type="character" w:customStyle="1" w:styleId="ChangeWording">
    <w:name w:val="ChangeWording"/>
    <w:basedOn w:val="DefaultParagraphFont"/>
    <w:uiPriority w:val="1"/>
    <w:rsid w:val="004B287D"/>
    <w:rPr>
      <w:color w:val="4F6228" w:themeColor="accent3" w:themeShade="80"/>
    </w:rPr>
  </w:style>
  <w:style w:type="character" w:customStyle="1" w:styleId="Question">
    <w:name w:val="Question"/>
    <w:basedOn w:val="DefaultParagraphFont"/>
    <w:uiPriority w:val="1"/>
    <w:rsid w:val="004B287D"/>
    <w:rPr>
      <w:color w:val="FF0000"/>
    </w:rPr>
  </w:style>
  <w:style w:type="character" w:customStyle="1" w:styleId="FooterChar">
    <w:name w:val="Footer Char"/>
    <w:basedOn w:val="DefaultParagraphFont"/>
    <w:link w:val="Footer"/>
    <w:uiPriority w:val="99"/>
    <w:rsid w:val="00C201E7"/>
    <w:rPr>
      <w:rFonts w:eastAsiaTheme="minorEastAsia" w:cs="Arial"/>
      <w:color w:val="004883"/>
      <w:sz w:val="16"/>
      <w:szCs w:val="16"/>
    </w:rPr>
  </w:style>
  <w:style w:type="paragraph" w:customStyle="1" w:styleId="BaseCode">
    <w:name w:val="Base Code"/>
    <w:basedOn w:val="BaseParagraph"/>
    <w:rsid w:val="004B287D"/>
    <w:pPr>
      <w:autoSpaceDE w:val="0"/>
      <w:autoSpaceDN w:val="0"/>
      <w:adjustRightInd w:val="0"/>
      <w:spacing w:after="200"/>
      <w:contextualSpacing/>
    </w:pPr>
    <w:rPr>
      <w:rFonts w:ascii="Courier New" w:hAnsi="Courier New" w:cs="Courier New"/>
      <w:noProof/>
      <w:sz w:val="20"/>
    </w:rPr>
  </w:style>
  <w:style w:type="paragraph" w:customStyle="1" w:styleId="BaseCodeIndented">
    <w:name w:val="Base Code Indented"/>
    <w:basedOn w:val="BaseCode"/>
    <w:rsid w:val="004B287D"/>
    <w:pPr>
      <w:spacing w:after="60"/>
      <w:ind w:left="720"/>
    </w:pPr>
    <w:rPr>
      <w:rFonts w:cs="Times New Roman"/>
      <w:szCs w:val="20"/>
    </w:rPr>
  </w:style>
  <w:style w:type="paragraph" w:customStyle="1" w:styleId="BaseParagraphIndentforInfo">
    <w:name w:val="Base Paragraph Indent for Info"/>
    <w:basedOn w:val="BaseParagraph"/>
    <w:rsid w:val="004B287D"/>
    <w:pPr>
      <w:spacing w:before="120" w:after="120"/>
      <w:ind w:left="720"/>
      <w:contextualSpacing/>
    </w:pPr>
  </w:style>
  <w:style w:type="character" w:customStyle="1" w:styleId="InlineCode">
    <w:name w:val="Inline Code"/>
    <w:basedOn w:val="DefaultParagraphFont"/>
    <w:uiPriority w:val="1"/>
    <w:rsid w:val="003C496A"/>
    <w:rPr>
      <w:rFonts w:ascii="Consolas" w:hAnsi="Consolas" w:cs="Courier New"/>
      <w:sz w:val="22"/>
    </w:rPr>
  </w:style>
  <w:style w:type="paragraph" w:customStyle="1" w:styleId="BaseCodeComment">
    <w:name w:val="Base Code Comment"/>
    <w:basedOn w:val="BaseCodeIndented"/>
    <w:rsid w:val="004B287D"/>
    <w:rPr>
      <w:color w:val="008000"/>
    </w:rPr>
  </w:style>
  <w:style w:type="character" w:customStyle="1" w:styleId="CodeInputString">
    <w:name w:val="Code Input String"/>
    <w:basedOn w:val="DefaultParagraphFont"/>
    <w:uiPriority w:val="1"/>
    <w:rsid w:val="004B287D"/>
    <w:rPr>
      <w:color w:val="A31515"/>
    </w:rPr>
  </w:style>
  <w:style w:type="character" w:customStyle="1" w:styleId="CodeKeyword">
    <w:name w:val="Code Keyword"/>
    <w:basedOn w:val="DefaultParagraphFont"/>
    <w:uiPriority w:val="1"/>
    <w:rsid w:val="004B287D"/>
    <w:rPr>
      <w:color w:val="0000FF"/>
    </w:rPr>
  </w:style>
  <w:style w:type="character" w:customStyle="1" w:styleId="CodeMethod">
    <w:name w:val="Code Method"/>
    <w:basedOn w:val="DefaultParagraphFont"/>
    <w:uiPriority w:val="1"/>
    <w:rsid w:val="004B287D"/>
    <w:rPr>
      <w:color w:val="2B91AF"/>
    </w:rPr>
  </w:style>
  <w:style w:type="character" w:customStyle="1" w:styleId="Citation">
    <w:name w:val="Citation"/>
    <w:basedOn w:val="DefaultParagraphFont"/>
    <w:uiPriority w:val="1"/>
    <w:rsid w:val="004B287D"/>
    <w:rPr>
      <w:i/>
    </w:rPr>
  </w:style>
  <w:style w:type="character" w:customStyle="1" w:styleId="DevComment">
    <w:name w:val="Dev Comment"/>
    <w:basedOn w:val="Question"/>
    <w:rsid w:val="004B287D"/>
    <w:rPr>
      <w:color w:val="auto"/>
    </w:rPr>
  </w:style>
  <w:style w:type="paragraph" w:customStyle="1" w:styleId="InlinePicture">
    <w:name w:val="Inline Picture"/>
    <w:basedOn w:val="BaseParagraph"/>
    <w:qFormat/>
    <w:rsid w:val="003C496A"/>
    <w:pPr>
      <w:keepNext/>
      <w:spacing w:before="240" w:after="120"/>
      <w:jc w:val="center"/>
    </w:pPr>
  </w:style>
  <w:style w:type="paragraph" w:customStyle="1" w:styleId="TitlePageSecondaryTitle">
    <w:name w:val="Title Page Secondary Title"/>
    <w:basedOn w:val="TitlePageBase"/>
    <w:rsid w:val="003C496A"/>
    <w:pPr>
      <w:spacing w:before="120"/>
    </w:pPr>
    <w:rPr>
      <w:bCs/>
      <w:sz w:val="36"/>
    </w:rPr>
  </w:style>
  <w:style w:type="character" w:customStyle="1" w:styleId="Keyword">
    <w:name w:val="Keyword"/>
    <w:basedOn w:val="DefaultParagraphFont"/>
    <w:uiPriority w:val="1"/>
    <w:qFormat/>
    <w:rsid w:val="003C496A"/>
    <w:rPr>
      <w:b/>
      <w:color w:val="auto"/>
    </w:rPr>
  </w:style>
  <w:style w:type="character" w:customStyle="1" w:styleId="InternalLink">
    <w:name w:val="Internal Link"/>
    <w:uiPriority w:val="1"/>
    <w:qFormat/>
    <w:rsid w:val="003C496A"/>
    <w:rPr>
      <w:b/>
      <w:u w:val="dotted" w:color="548DD4" w:themeColor="text2" w:themeTint="99"/>
    </w:rPr>
  </w:style>
  <w:style w:type="paragraph" w:customStyle="1" w:styleId="BaseParagraphBeforePicture">
    <w:name w:val="Base Paragraph Before Picture"/>
    <w:basedOn w:val="BaseParagraph"/>
    <w:next w:val="InlinePicture"/>
    <w:qFormat/>
    <w:rsid w:val="00CB6958"/>
    <w:pPr>
      <w:keepNext/>
      <w:spacing w:before="80" w:after="80"/>
    </w:pPr>
  </w:style>
  <w:style w:type="paragraph" w:styleId="BalloonText">
    <w:name w:val="Balloon Text"/>
    <w:basedOn w:val="Normal"/>
    <w:link w:val="BalloonTextChar"/>
    <w:rsid w:val="007908CB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908CB"/>
    <w:rPr>
      <w:rFonts w:ascii="Tahoma" w:hAnsi="Tahoma" w:cs="Tahoma"/>
      <w:sz w:val="16"/>
      <w:szCs w:val="16"/>
    </w:rPr>
  </w:style>
  <w:style w:type="paragraph" w:customStyle="1" w:styleId="FooterforLandscape">
    <w:name w:val="Footer for Landscape"/>
    <w:basedOn w:val="Footer"/>
    <w:rsid w:val="00CA1D45"/>
    <w:pPr>
      <w:tabs>
        <w:tab w:val="clear" w:pos="5400"/>
        <w:tab w:val="clear" w:pos="10800"/>
        <w:tab w:val="center" w:pos="7920"/>
        <w:tab w:val="right" w:pos="14400"/>
      </w:tabs>
    </w:pPr>
  </w:style>
  <w:style w:type="paragraph" w:customStyle="1" w:styleId="TableCellCenterFixed">
    <w:name w:val="Table Cell Center Fixed"/>
    <w:basedOn w:val="TableCellCenter"/>
    <w:rsid w:val="00E27002"/>
    <w:rPr>
      <w:rFonts w:ascii="Consolas" w:hAnsi="Consolas"/>
    </w:rPr>
  </w:style>
  <w:style w:type="paragraph" w:customStyle="1" w:styleId="TableCellLeftFixed">
    <w:name w:val="Table Cell Left Fixed"/>
    <w:basedOn w:val="TableCellCenterFixed"/>
    <w:rsid w:val="00017565"/>
    <w:pPr>
      <w:jc w:val="left"/>
    </w:pPr>
    <w:rPr>
      <w:snapToGrid/>
    </w:rPr>
  </w:style>
  <w:style w:type="paragraph" w:customStyle="1" w:styleId="TableCellRightFixed">
    <w:name w:val="Table Cell Right Fixed"/>
    <w:basedOn w:val="TableCellBaseFixed"/>
    <w:rsid w:val="00017565"/>
    <w:pPr>
      <w:jc w:val="right"/>
    </w:pPr>
  </w:style>
  <w:style w:type="paragraph" w:customStyle="1" w:styleId="TableCellBaseFixed">
    <w:name w:val="Table Cell Base Fixed"/>
    <w:basedOn w:val="TableCellBase"/>
    <w:rsid w:val="00017565"/>
    <w:rPr>
      <w:rFonts w:ascii="Consolas" w:hAnsi="Consolas"/>
    </w:rPr>
  </w:style>
  <w:style w:type="paragraph" w:customStyle="1" w:styleId="TableCellLeftReadable">
    <w:name w:val="Table Cell Left Readable"/>
    <w:basedOn w:val="Normal"/>
    <w:rsid w:val="00751A1E"/>
    <w:pPr>
      <w:spacing w:after="0" w:line="240" w:lineRule="auto"/>
    </w:pPr>
    <w:rPr>
      <w:rFonts w:ascii="Cambria" w:eastAsiaTheme="minorEastAsia" w:hAnsi="Cambria" w:cs="Arial"/>
      <w:bCs/>
      <w:szCs w:val="4"/>
    </w:rPr>
  </w:style>
  <w:style w:type="paragraph" w:customStyle="1" w:styleId="TableCellRightReadable">
    <w:name w:val="Table Cell Right Readable"/>
    <w:basedOn w:val="Normal"/>
    <w:rsid w:val="00751A1E"/>
    <w:pPr>
      <w:spacing w:after="0" w:line="240" w:lineRule="auto"/>
      <w:jc w:val="right"/>
    </w:pPr>
    <w:rPr>
      <w:rFonts w:ascii="Cambria" w:eastAsiaTheme="minorEastAsia" w:hAnsi="Cambria" w:cs="Arial"/>
      <w:bCs/>
      <w:szCs w:val="4"/>
    </w:rPr>
  </w:style>
  <w:style w:type="paragraph" w:customStyle="1" w:styleId="TableCellBaseReadable">
    <w:name w:val="Table Cell Base Readable"/>
    <w:basedOn w:val="TableCellBase"/>
    <w:rsid w:val="00751A1E"/>
    <w:rPr>
      <w:rFonts w:ascii="Cambria" w:hAnsi="Cambria"/>
    </w:rPr>
  </w:style>
  <w:style w:type="paragraph" w:customStyle="1" w:styleId="BaseParagraphReadable">
    <w:name w:val="Base Paragraph Readable"/>
    <w:basedOn w:val="BaseParagraph"/>
    <w:rsid w:val="00B11B1F"/>
    <w:rPr>
      <w:rFonts w:ascii="Cambria" w:hAnsi="Cambria"/>
    </w:rPr>
  </w:style>
  <w:style w:type="character" w:customStyle="1" w:styleId="CJFithian">
    <w:name w:val="CJ Fithian"/>
    <w:semiHidden/>
    <w:rsid w:val="000414DF"/>
    <w:rPr>
      <w:rFonts w:ascii="Arial" w:hAnsi="Arial" w:cs="Arial"/>
      <w:sz w:val="20"/>
      <w:szCs w:val="20"/>
    </w:rPr>
  </w:style>
  <w:style w:type="paragraph" w:styleId="ListParagraph">
    <w:name w:val="List Paragraph"/>
    <w:basedOn w:val="Normal"/>
    <w:uiPriority w:val="34"/>
    <w:rsid w:val="000414D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SpacerforTitlePageBlock">
    <w:name w:val="Spacer for Title Page Block"/>
    <w:basedOn w:val="BaseParagraph"/>
    <w:rsid w:val="00D2781D"/>
    <w:pPr>
      <w:spacing w:before="2160"/>
    </w:pPr>
    <w:rPr>
      <w:rFonts w:ascii="Arial" w:hAnsi="Arial"/>
      <w:b/>
      <w:bCs/>
      <w:sz w:val="24"/>
    </w:rPr>
  </w:style>
  <w:style w:type="paragraph" w:customStyle="1" w:styleId="Acknowledgement">
    <w:name w:val="Acknowledgement"/>
    <w:basedOn w:val="TableCellCenter"/>
    <w:rsid w:val="0090229F"/>
    <w:rPr>
      <w:b/>
      <w:color w:val="4F81BD" w:themeColor="accent1"/>
    </w:rPr>
  </w:style>
  <w:style w:type="paragraph" w:customStyle="1" w:styleId="Approval">
    <w:name w:val="Approval"/>
    <w:basedOn w:val="Acknowledgement"/>
    <w:rsid w:val="001D43F9"/>
    <w:rPr>
      <w:color w:val="C00000"/>
    </w:rPr>
  </w:style>
  <w:style w:type="numbering" w:customStyle="1" w:styleId="BRs">
    <w:name w:val="BRs"/>
    <w:uiPriority w:val="99"/>
    <w:rsid w:val="000948D6"/>
    <w:pPr>
      <w:numPr>
        <w:numId w:val="1"/>
      </w:numPr>
    </w:pPr>
  </w:style>
  <w:style w:type="paragraph" w:customStyle="1" w:styleId="BigHeader">
    <w:name w:val="Big Header"/>
    <w:basedOn w:val="BaseParagraph"/>
    <w:next w:val="BaseParagraph"/>
    <w:rsid w:val="007119CC"/>
    <w:pPr>
      <w:jc w:val="center"/>
    </w:pPr>
    <w:rPr>
      <w:rFonts w:ascii="Cambria" w:hAnsi="Cambria"/>
      <w:b/>
      <w:sz w:val="36"/>
    </w:rPr>
  </w:style>
  <w:style w:type="numbering" w:customStyle="1" w:styleId="Comment">
    <w:name w:val="Comment"/>
    <w:basedOn w:val="NoList"/>
    <w:rsid w:val="00F664A0"/>
    <w:pPr>
      <w:numPr>
        <w:numId w:val="3"/>
      </w:numPr>
    </w:pPr>
  </w:style>
  <w:style w:type="paragraph" w:customStyle="1" w:styleId="BAFollow-Up">
    <w:name w:val="BA Follow-Up"/>
    <w:basedOn w:val="Normal"/>
    <w:rsid w:val="003C496A"/>
    <w:pPr>
      <w:numPr>
        <w:numId w:val="2"/>
      </w:numPr>
      <w:spacing w:before="60" w:after="60" w:line="240" w:lineRule="auto"/>
    </w:pPr>
    <w:rPr>
      <w:rFonts w:ascii="Cambria" w:eastAsiaTheme="minorEastAsia" w:hAnsi="Cambria" w:cs="Arial"/>
      <w:i/>
      <w:iCs/>
      <w:color w:val="FF0000"/>
      <w:sz w:val="24"/>
      <w:szCs w:val="4"/>
    </w:rPr>
  </w:style>
  <w:style w:type="paragraph" w:customStyle="1" w:styleId="Commentary">
    <w:name w:val="Commentary"/>
    <w:basedOn w:val="BaseParagraph"/>
    <w:rsid w:val="00F664A0"/>
    <w:pPr>
      <w:numPr>
        <w:numId w:val="4"/>
      </w:numPr>
    </w:pPr>
    <w:rPr>
      <w:i/>
      <w:color w:val="17365D" w:themeColor="text2" w:themeShade="BF"/>
    </w:rPr>
  </w:style>
  <w:style w:type="numbering" w:customStyle="1" w:styleId="BulletedInfo">
    <w:name w:val="Bulleted Info"/>
    <w:basedOn w:val="NoList"/>
    <w:rsid w:val="005C7D76"/>
    <w:pPr>
      <w:numPr>
        <w:numId w:val="5"/>
      </w:numPr>
    </w:pPr>
  </w:style>
  <w:style w:type="paragraph" w:customStyle="1" w:styleId="TitlePageTableHeaderLeft">
    <w:name w:val="Title Page Table Header Left"/>
    <w:basedOn w:val="TableHeaderLeft"/>
    <w:rsid w:val="00D678D7"/>
    <w:rPr>
      <w:sz w:val="28"/>
    </w:rPr>
  </w:style>
  <w:style w:type="paragraph" w:customStyle="1" w:styleId="TitlePageTableHeaderRight">
    <w:name w:val="Title Page Table Header Right"/>
    <w:basedOn w:val="TableHeaderRight"/>
    <w:rsid w:val="00D678D7"/>
    <w:rPr>
      <w:sz w:val="28"/>
    </w:rPr>
  </w:style>
  <w:style w:type="character" w:customStyle="1" w:styleId="Heading2Char">
    <w:name w:val="Heading 2 Char"/>
    <w:basedOn w:val="DefaultParagraphFont"/>
    <w:link w:val="Heading2"/>
    <w:rsid w:val="0076340D"/>
    <w:rPr>
      <w:rFonts w:ascii="Cambria" w:eastAsiaTheme="minorEastAsia" w:hAnsi="Cambria" w:cs="Arial"/>
      <w:szCs w:val="4"/>
      <w:shd w:val="clear" w:color="auto" w:fill="DDD9C3" w:themeFill="background2" w:themeFillShade="E6"/>
    </w:rPr>
  </w:style>
  <w:style w:type="table" w:customStyle="1" w:styleId="TableGrid1">
    <w:name w:val="Table Grid1"/>
    <w:basedOn w:val="TableNormal"/>
    <w:next w:val="TableGrid"/>
    <w:rsid w:val="00CE3A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5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1.bin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oleObject" Target="embeddings/oleObject3.bin"/><Relationship Id="rId38" Type="http://schemas.openxmlformats.org/officeDocument/2006/relationships/oleObject" Target="embeddings/oleObject5.bin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oleObject" Target="embeddings/oleObject4.bin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oleObject" Target="embeddings/oleObject2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52371\Documents\SL%20Auction%20FRD%20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86B"/>
    <w:rsid w:val="008A5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90CCD9A1A614E3CA3A4A2C5984DF721">
    <w:name w:val="690CCD9A1A614E3CA3A4A2C5984DF721"/>
    <w:rsid w:val="008A586B"/>
  </w:style>
  <w:style w:type="paragraph" w:customStyle="1" w:styleId="5F5B5AD1706749FA9DAF517BBFB92F93">
    <w:name w:val="5F5B5AD1706749FA9DAF517BBFB92F93"/>
    <w:rsid w:val="008A586B"/>
  </w:style>
  <w:style w:type="paragraph" w:customStyle="1" w:styleId="E71DC08EA43B46BFB438053E90E294BD">
    <w:name w:val="E71DC08EA43B46BFB438053E90E294BD"/>
    <w:rsid w:val="008A58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F16A6E3C9F3D4FB3BF87AFA0ED428D" ma:contentTypeVersion="2" ma:contentTypeDescription="Create a new document." ma:contentTypeScope="" ma:versionID="3671aafaf862bbccece69eb2bfa2a201">
  <xsd:schema xmlns:xsd="http://www.w3.org/2001/XMLSchema" xmlns:xs="http://www.w3.org/2001/XMLSchema" xmlns:p="http://schemas.microsoft.com/office/2006/metadata/properties" xmlns:ns2="ebe9c20f-10dc-43da-b574-6c96af78450e" targetNamespace="http://schemas.microsoft.com/office/2006/metadata/properties" ma:root="true" ma:fieldsID="158343b7cb082867a8f33a371df38e30" ns2:_="">
    <xsd:import namespace="ebe9c20f-10dc-43da-b574-6c96af78450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e9c20f-10dc-43da-b574-6c96af7845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8E1F8F-0B2C-4FE0-BAEB-BB01CA6D92FE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C8868F22-50BC-4461-9B3E-27C04CD1BA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ABD02D-9EF7-4E67-8D52-A1765D6B8C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e9c20f-10dc-43da-b574-6c96af7845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2035DBF-1E63-49DD-93CF-3B68C13B5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SL Auction FRD Template</Template>
  <TotalTime>295</TotalTime>
  <Pages>19</Pages>
  <Words>1276</Words>
  <Characters>7277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SL Auction FRD Template</vt:lpstr>
    </vt:vector>
  </TitlesOfParts>
  <Company>Default Title and Closing Services</Company>
  <LinksUpToDate>false</LinksUpToDate>
  <CharactersWithSpaces>8536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 Auction FRD Template</dc:title>
  <dc:creator>Hicks, Janette</dc:creator>
  <cp:lastModifiedBy>Hicks, Janette</cp:lastModifiedBy>
  <cp:revision>46</cp:revision>
  <cp:lastPrinted>2018-09-06T16:23:00Z</cp:lastPrinted>
  <dcterms:created xsi:type="dcterms:W3CDTF">2018-09-04T17:55:00Z</dcterms:created>
  <dcterms:modified xsi:type="dcterms:W3CDTF">2018-09-06T19:22:00Z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  <property fmtid="{D5CDD505-2E9C-101B-9397-08002B2CF9AE}" pid="3" name="Corporation_Name">
    <vt:lpwstr>ServiceLink</vt:lpwstr>
  </property>
  <property fmtid="{D5CDD505-2E9C-101B-9397-08002B2CF9AE}" pid="4" name="Corporation_Acronym">
    <vt:lpwstr>ServiceLink</vt:lpwstr>
  </property>
  <property fmtid="{D5CDD505-2E9C-101B-9397-08002B2CF9AE}" pid="5" name="Corporation_Address">
    <vt:lpwstr>3220 El Camino Real, Irvine, California 92602 USA</vt:lpwstr>
  </property>
  <property fmtid="{D5CDD505-2E9C-101B-9397-08002B2CF9AE}" pid="6" name="Confidentiality">
    <vt:lpwstr>Company Confidential</vt:lpwstr>
  </property>
  <property fmtid="{D5CDD505-2E9C-101B-9397-08002B2CF9AE}" pid="7" name="Project Name">
    <vt:lpwstr>Transactional Forms</vt:lpwstr>
  </property>
  <property fmtid="{D5CDD505-2E9C-101B-9397-08002B2CF9AE}" pid="8" name="Project Leader">
    <vt:lpwstr>Janette Hicks</vt:lpwstr>
  </property>
  <property fmtid="{D5CDD505-2E9C-101B-9397-08002B2CF9AE}" pid="9" name="Project Owner">
    <vt:lpwstr>Project Owner Name</vt:lpwstr>
  </property>
  <property fmtid="{D5CDD505-2E9C-101B-9397-08002B2CF9AE}" pid="10" name="Project Sponsor">
    <vt:lpwstr>Project Owner Department/LOB</vt:lpwstr>
  </property>
  <property fmtid="{D5CDD505-2E9C-101B-9397-08002B2CF9AE}" pid="11" name="Work Item Number">
    <vt:lpwstr>169660</vt:lpwstr>
  </property>
  <property fmtid="{D5CDD505-2E9C-101B-9397-08002B2CF9AE}" pid="12" name="Analyst">
    <vt:lpwstr>Janette Hicks</vt:lpwstr>
  </property>
  <property fmtid="{D5CDD505-2E9C-101B-9397-08002B2CF9AE}" pid="13" name="ContentTypeId">
    <vt:lpwstr>0x01010054F16A6E3C9F3D4FB3BF87AFA0ED428D</vt:lpwstr>
  </property>
</Properties>
</file>